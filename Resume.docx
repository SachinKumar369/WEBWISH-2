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CE7EBD" w:rsidRPr="004A4EAF" w14:paraId="1746CFC0" w14:textId="77777777" w:rsidTr="00C92216">
        <w:tc>
          <w:tcPr>
            <w:tcW w:w="3600" w:type="dxa"/>
          </w:tcPr>
          <w:p w14:paraId="42823A65" w14:textId="77777777" w:rsidR="00CE7EBD" w:rsidRPr="004A4EAF" w:rsidRDefault="00CE7EBD" w:rsidP="00CE7EBD">
            <w:pPr>
              <w:pStyle w:val="Heading3"/>
              <w:rPr>
                <w:rFonts w:asciiTheme="minorHAnsi" w:hAnsiTheme="minorHAnsi"/>
                <w:b w:val="0"/>
                <w:bCs/>
              </w:rPr>
            </w:pPr>
          </w:p>
          <w:p w14:paraId="3E77AC92" w14:textId="77777777" w:rsidR="00CE7EBD" w:rsidRPr="004A4EAF" w:rsidRDefault="00CE7EBD" w:rsidP="00CE7EBD">
            <w:pPr>
              <w:pStyle w:val="Heading3"/>
              <w:rPr>
                <w:rFonts w:asciiTheme="minorHAnsi" w:hAnsiTheme="minorHAnsi"/>
                <w:b w:val="0"/>
                <w:bCs/>
              </w:rPr>
            </w:pPr>
          </w:p>
          <w:p w14:paraId="3F1EE02E" w14:textId="0B850A02" w:rsidR="00CE7EBD" w:rsidRPr="004A4EAF" w:rsidRDefault="00555B6B" w:rsidP="00CE7EBD">
            <w:pPr>
              <w:pStyle w:val="Heading3"/>
              <w:jc w:val="center"/>
              <w:rPr>
                <w:rFonts w:asciiTheme="minorHAnsi" w:hAnsiTheme="minorHAnsi"/>
                <w:b w:val="0"/>
                <w:bCs/>
              </w:rPr>
            </w:pPr>
            <w:r w:rsidRPr="004A4EAF">
              <w:rPr>
                <w:rFonts w:asciiTheme="minorHAnsi" w:hAnsiTheme="minorHAnsi"/>
                <w:b w:val="0"/>
                <w:bCs/>
                <w:noProof/>
              </w:rPr>
              <w:drawing>
                <wp:inline distT="0" distB="0" distL="0" distR="0" wp14:anchorId="09DD9432" wp14:editId="6000E966">
                  <wp:extent cx="2024062" cy="2698549"/>
                  <wp:effectExtent l="0" t="0" r="0" b="6985"/>
                  <wp:docPr id="195066210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662103" name="Picture 195066210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297" cy="2710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rPr>
                <w:rFonts w:asciiTheme="minorHAnsi" w:hAnsiTheme="minorHAnsi"/>
                <w:b w:val="0"/>
                <w:bCs/>
              </w:rPr>
              <w:id w:val="-1711873194"/>
              <w:placeholder>
                <w:docPart w:val="3A2B8CF2160C49F7AF171BF877D358F2"/>
              </w:placeholder>
              <w:temporary/>
              <w:showingPlcHdr/>
              <w15:appearance w15:val="hidden"/>
            </w:sdtPr>
            <w:sdtEndPr/>
            <w:sdtContent>
              <w:p w14:paraId="28F8ABF4" w14:textId="104195DC" w:rsidR="00CE7EBD" w:rsidRPr="004A4EAF" w:rsidRDefault="00CE7EBD" w:rsidP="00CE7EBD">
                <w:pPr>
                  <w:pStyle w:val="Heading3"/>
                  <w:rPr>
                    <w:rFonts w:asciiTheme="minorHAnsi" w:hAnsiTheme="minorHAnsi"/>
                    <w:b w:val="0"/>
                    <w:bCs/>
                  </w:rPr>
                </w:pPr>
                <w:r w:rsidRPr="004A4EAF">
                  <w:rPr>
                    <w:rFonts w:asciiTheme="minorHAnsi" w:hAnsiTheme="minorHAnsi"/>
                    <w:b w:val="0"/>
                    <w:bCs/>
                  </w:rPr>
                  <w:t>Profile</w:t>
                </w:r>
              </w:p>
            </w:sdtContent>
          </w:sdt>
          <w:p w14:paraId="5600DA7C" w14:textId="01238295" w:rsidR="00CE7EBD" w:rsidRPr="004A4EAF" w:rsidRDefault="00CE7EBD" w:rsidP="00CE7EBD">
            <w:pPr>
              <w:rPr>
                <w:bCs/>
              </w:rPr>
            </w:pPr>
            <w:r w:rsidRPr="004A4EAF">
              <w:rPr>
                <w:bCs/>
              </w:rPr>
              <w:t>Having 5+ years of experience in Testing and currently working as Functional test Analyst in Prologic First since April 2018</w:t>
            </w:r>
          </w:p>
          <w:sdt>
            <w:sdtPr>
              <w:rPr>
                <w:rFonts w:asciiTheme="minorHAnsi" w:hAnsiTheme="minorHAnsi"/>
                <w:b w:val="0"/>
                <w:bCs/>
              </w:rPr>
              <w:id w:val="-1954003311"/>
              <w:placeholder>
                <w:docPart w:val="EEB21CC7628E4AAA99D484C700FE88E4"/>
              </w:placeholder>
              <w:temporary/>
              <w:showingPlcHdr/>
              <w15:appearance w15:val="hidden"/>
            </w:sdtPr>
            <w:sdtEndPr/>
            <w:sdtContent>
              <w:p w14:paraId="79CAB3C4" w14:textId="77777777" w:rsidR="00CE7EBD" w:rsidRPr="004A4EAF" w:rsidRDefault="00CE7EBD" w:rsidP="00CE7EBD">
                <w:pPr>
                  <w:pStyle w:val="Heading3"/>
                  <w:rPr>
                    <w:rFonts w:asciiTheme="minorHAnsi" w:hAnsiTheme="minorHAnsi"/>
                    <w:b w:val="0"/>
                    <w:bCs/>
                  </w:rPr>
                </w:pPr>
                <w:r w:rsidRPr="004A4EAF">
                  <w:rPr>
                    <w:rFonts w:asciiTheme="minorHAnsi" w:hAnsiTheme="minorHAnsi"/>
                    <w:b w:val="0"/>
                    <w:bCs/>
                  </w:rPr>
                  <w:t>Contact</w:t>
                </w:r>
              </w:p>
            </w:sdtContent>
          </w:sdt>
          <w:p w14:paraId="705F558B" w14:textId="41390636" w:rsidR="00CE7EBD" w:rsidRPr="004A4EAF" w:rsidRDefault="00902AD1" w:rsidP="00CE7EBD">
            <w:pPr>
              <w:rPr>
                <w:bCs/>
              </w:rPr>
            </w:pPr>
            <w:sdt>
              <w:sdtPr>
                <w:rPr>
                  <w:bCs/>
                </w:rPr>
                <w:id w:val="1111563247"/>
                <w:placeholder>
                  <w:docPart w:val="6D6E59E2EB644CD98D8546F871C663CB"/>
                </w:placeholder>
                <w:temporary/>
                <w:showingPlcHdr/>
                <w15:appearance w15:val="hidden"/>
              </w:sdtPr>
              <w:sdtEndPr/>
              <w:sdtContent>
                <w:r w:rsidR="00CE7EBD" w:rsidRPr="004A4EAF">
                  <w:rPr>
                    <w:bCs/>
                  </w:rPr>
                  <w:t>PHONE:</w:t>
                </w:r>
              </w:sdtContent>
            </w:sdt>
            <w:r w:rsidR="00CE7EBD" w:rsidRPr="004A4EAF">
              <w:rPr>
                <w:bCs/>
              </w:rPr>
              <w:t>9039591636</w:t>
            </w:r>
          </w:p>
          <w:p w14:paraId="663F6B47" w14:textId="77777777" w:rsidR="00CE7EBD" w:rsidRPr="004A4EAF" w:rsidRDefault="00CE7EBD" w:rsidP="00CE7EBD">
            <w:pPr>
              <w:rPr>
                <w:bCs/>
              </w:rPr>
            </w:pPr>
          </w:p>
          <w:p w14:paraId="2A037B21" w14:textId="625C8549" w:rsidR="00CE7EBD" w:rsidRPr="004A4EAF" w:rsidRDefault="00902AD1" w:rsidP="00CE7EBD">
            <w:pPr>
              <w:rPr>
                <w:bCs/>
              </w:rPr>
            </w:pPr>
            <w:sdt>
              <w:sdtPr>
                <w:rPr>
                  <w:bCs/>
                </w:rPr>
                <w:id w:val="-240260293"/>
                <w:placeholder>
                  <w:docPart w:val="3E7A3CF67FE04E549FA0C9DACB0FB2F0"/>
                </w:placeholder>
                <w:temporary/>
                <w:showingPlcHdr/>
                <w15:appearance w15:val="hidden"/>
              </w:sdtPr>
              <w:sdtEndPr/>
              <w:sdtContent>
                <w:r w:rsidR="00CE7EBD" w:rsidRPr="004A4EAF">
                  <w:rPr>
                    <w:bCs/>
                  </w:rPr>
                  <w:t>EMAIL:</w:t>
                </w:r>
              </w:sdtContent>
            </w:sdt>
            <w:r w:rsidR="00CE7EBD" w:rsidRPr="004A4EAF">
              <w:rPr>
                <w:bCs/>
              </w:rPr>
              <w:t xml:space="preserve"> iamavinashtiwary@outlook.com</w:t>
            </w:r>
          </w:p>
          <w:sdt>
            <w:sdtPr>
              <w:rPr>
                <w:rFonts w:asciiTheme="minorHAnsi" w:hAnsiTheme="minorHAnsi"/>
                <w:b w:val="0"/>
                <w:bCs/>
              </w:rPr>
              <w:id w:val="-1444214663"/>
              <w:placeholder>
                <w:docPart w:val="318ECC068583445DB5D3EF646889B2CC"/>
              </w:placeholder>
              <w:temporary/>
              <w:showingPlcHdr/>
              <w15:appearance w15:val="hidden"/>
            </w:sdtPr>
            <w:sdtEndPr/>
            <w:sdtContent>
              <w:p w14:paraId="66AC3B91" w14:textId="77777777" w:rsidR="00CE7EBD" w:rsidRPr="004A4EAF" w:rsidRDefault="00CE7EBD" w:rsidP="00CE7EBD">
                <w:pPr>
                  <w:pStyle w:val="Heading3"/>
                  <w:rPr>
                    <w:rFonts w:asciiTheme="minorHAnsi" w:hAnsiTheme="minorHAnsi"/>
                    <w:b w:val="0"/>
                    <w:bCs/>
                  </w:rPr>
                </w:pPr>
                <w:r w:rsidRPr="004A4EAF">
                  <w:rPr>
                    <w:rFonts w:asciiTheme="minorHAnsi" w:hAnsiTheme="minorHAnsi"/>
                    <w:b w:val="0"/>
                    <w:bCs/>
                  </w:rPr>
                  <w:t>Hobbies</w:t>
                </w:r>
              </w:p>
            </w:sdtContent>
          </w:sdt>
          <w:p w14:paraId="78761D49" w14:textId="21CFF26B" w:rsidR="00CE7EBD" w:rsidRPr="004A4EAF" w:rsidRDefault="00CE7EBD" w:rsidP="00CE7EBD">
            <w:pPr>
              <w:rPr>
                <w:bCs/>
              </w:rPr>
            </w:pPr>
            <w:r w:rsidRPr="004A4EAF">
              <w:rPr>
                <w:bCs/>
              </w:rPr>
              <w:t>Singing</w:t>
            </w:r>
          </w:p>
          <w:p w14:paraId="664E8423" w14:textId="45AB7632" w:rsidR="00CE7EBD" w:rsidRPr="004A4EAF" w:rsidRDefault="00CE7EBD" w:rsidP="00CE7EBD">
            <w:pPr>
              <w:rPr>
                <w:bCs/>
              </w:rPr>
            </w:pPr>
            <w:r w:rsidRPr="004A4EAF">
              <w:rPr>
                <w:bCs/>
              </w:rPr>
              <w:t>W</w:t>
            </w:r>
            <w:r w:rsidR="0066221D" w:rsidRPr="004A4EAF">
              <w:rPr>
                <w:bCs/>
              </w:rPr>
              <w:t>h</w:t>
            </w:r>
            <w:r w:rsidRPr="004A4EAF">
              <w:rPr>
                <w:bCs/>
              </w:rPr>
              <w:t>istling</w:t>
            </w:r>
          </w:p>
          <w:p w14:paraId="6D300E0D" w14:textId="29EFB477" w:rsidR="00CE7EBD" w:rsidRPr="004A4EAF" w:rsidRDefault="00CE7EBD" w:rsidP="00CE7EBD">
            <w:pPr>
              <w:rPr>
                <w:bCs/>
              </w:rPr>
            </w:pPr>
            <w:r w:rsidRPr="004A4EAF">
              <w:rPr>
                <w:bCs/>
              </w:rPr>
              <w:t>Cooking</w:t>
            </w:r>
          </w:p>
          <w:p w14:paraId="484AC1A4" w14:textId="77777777" w:rsidR="00CE7EBD" w:rsidRPr="004A4EAF" w:rsidRDefault="00CE7EBD" w:rsidP="00CE7EBD">
            <w:pPr>
              <w:rPr>
                <w:bCs/>
              </w:rPr>
            </w:pPr>
            <w:r w:rsidRPr="004A4EAF">
              <w:rPr>
                <w:bCs/>
              </w:rPr>
              <w:t>Travelling</w:t>
            </w:r>
          </w:p>
          <w:p w14:paraId="068B87C5" w14:textId="7C4ABBEE" w:rsidR="0066221D" w:rsidRPr="004A4EAF" w:rsidRDefault="0066221D" w:rsidP="00CE7EBD">
            <w:pPr>
              <w:rPr>
                <w:bCs/>
              </w:rPr>
            </w:pPr>
          </w:p>
          <w:p w14:paraId="6797F2AB" w14:textId="6AE04A2B" w:rsidR="00CE7EBD" w:rsidRPr="004A4EAF" w:rsidRDefault="00CE7EBD" w:rsidP="00CE7EBD">
            <w:pPr>
              <w:rPr>
                <w:bCs/>
              </w:rPr>
            </w:pPr>
          </w:p>
        </w:tc>
        <w:tc>
          <w:tcPr>
            <w:tcW w:w="720" w:type="dxa"/>
          </w:tcPr>
          <w:p w14:paraId="4B458454" w14:textId="77777777" w:rsidR="00CE7EBD" w:rsidRPr="004A4EAF" w:rsidRDefault="00CE7EBD" w:rsidP="00CE7EBD">
            <w:pPr>
              <w:tabs>
                <w:tab w:val="left" w:pos="990"/>
              </w:tabs>
              <w:rPr>
                <w:bCs/>
              </w:rPr>
            </w:pPr>
          </w:p>
        </w:tc>
        <w:tc>
          <w:tcPr>
            <w:tcW w:w="6470" w:type="dxa"/>
          </w:tcPr>
          <w:p w14:paraId="321C23CD" w14:textId="4147066C" w:rsidR="00CE7EBD" w:rsidRPr="004A4EAF" w:rsidRDefault="00CE7EBD" w:rsidP="00C92216">
            <w:pPr>
              <w:pStyle w:val="Title"/>
              <w:rPr>
                <w:bCs/>
                <w:sz w:val="72"/>
                <w:szCs w:val="72"/>
              </w:rPr>
            </w:pPr>
            <w:r w:rsidRPr="004A4EAF">
              <w:rPr>
                <w:bCs/>
                <w:sz w:val="72"/>
                <w:szCs w:val="72"/>
              </w:rPr>
              <w:t>Avinash tiwary</w:t>
            </w:r>
          </w:p>
          <w:p w14:paraId="7C962DE2" w14:textId="77777777" w:rsidR="00CE7EBD" w:rsidRPr="004A4EAF" w:rsidRDefault="00CE7EBD" w:rsidP="00C92216">
            <w:pPr>
              <w:pStyle w:val="Subtitle"/>
              <w:rPr>
                <w:bCs/>
                <w:spacing w:val="0"/>
                <w:w w:val="100"/>
              </w:rPr>
            </w:pPr>
            <w:r w:rsidRPr="004A4EAF">
              <w:rPr>
                <w:bCs/>
                <w:spacing w:val="1"/>
                <w:w w:val="60"/>
              </w:rPr>
              <w:t>Functional test Analyst</w:t>
            </w:r>
            <w:r w:rsidRPr="004A4EAF">
              <w:rPr>
                <w:bCs/>
                <w:spacing w:val="10"/>
                <w:w w:val="60"/>
              </w:rPr>
              <w:t xml:space="preserve"> </w:t>
            </w:r>
          </w:p>
          <w:sdt>
            <w:sdtPr>
              <w:rPr>
                <w:rFonts w:asciiTheme="minorHAnsi" w:hAnsiTheme="minorHAnsi"/>
                <w:b w:val="0"/>
              </w:rPr>
              <w:id w:val="7036913"/>
              <w:placeholder>
                <w:docPart w:val="F913B479FAA440A491516A722D85FD82"/>
              </w:placeholder>
              <w:temporary/>
              <w:showingPlcHdr/>
              <w15:appearance w15:val="hidden"/>
            </w:sdtPr>
            <w:sdtEndPr/>
            <w:sdtContent>
              <w:p w14:paraId="286B4312" w14:textId="77777777" w:rsidR="00CE7EBD" w:rsidRPr="004A4EAF" w:rsidRDefault="00CE7EBD" w:rsidP="00C92216">
                <w:pPr>
                  <w:pStyle w:val="Heading2"/>
                  <w:rPr>
                    <w:rFonts w:asciiTheme="minorHAnsi" w:hAnsiTheme="minorHAnsi"/>
                    <w:b w:val="0"/>
                  </w:rPr>
                </w:pPr>
                <w:r w:rsidRPr="004A4EAF">
                  <w:rPr>
                    <w:rFonts w:asciiTheme="minorHAnsi" w:hAnsiTheme="minorHAnsi"/>
                    <w:b w:val="0"/>
                  </w:rPr>
                  <w:t>EDUCATION</w:t>
                </w:r>
              </w:p>
            </w:sdtContent>
          </w:sdt>
          <w:p w14:paraId="35F8C8B4" w14:textId="77777777" w:rsidR="00CE7EBD" w:rsidRPr="004A4EAF" w:rsidRDefault="00CE7EBD" w:rsidP="00C92216">
            <w:pPr>
              <w:pStyle w:val="Heading4"/>
              <w:rPr>
                <w:b w:val="0"/>
                <w:bCs/>
              </w:rPr>
            </w:pPr>
            <w:r w:rsidRPr="004A4EAF">
              <w:rPr>
                <w:b w:val="0"/>
                <w:bCs/>
              </w:rPr>
              <w:t>Rustam ji institute of Technology and Management, BSF Academy, Gwalior MP</w:t>
            </w:r>
          </w:p>
          <w:p w14:paraId="24387FF4" w14:textId="77777777" w:rsidR="00CE7EBD" w:rsidRPr="004A4EAF" w:rsidRDefault="00CE7EBD" w:rsidP="00C92216">
            <w:pPr>
              <w:pStyle w:val="Date"/>
              <w:rPr>
                <w:bCs/>
              </w:rPr>
            </w:pPr>
            <w:r w:rsidRPr="004A4EAF">
              <w:rPr>
                <w:bCs/>
              </w:rPr>
              <w:t>2013 - 2017</w:t>
            </w:r>
          </w:p>
          <w:p w14:paraId="26916FF6" w14:textId="0D53288E" w:rsidR="00CE7EBD" w:rsidRPr="004A4EAF" w:rsidRDefault="00513F98" w:rsidP="00C92216">
            <w:pPr>
              <w:rPr>
                <w:bCs/>
              </w:rPr>
            </w:pPr>
            <w:r w:rsidRPr="004A4EAF">
              <w:rPr>
                <w:bCs/>
              </w:rPr>
              <w:t xml:space="preserve">Belcher </w:t>
            </w:r>
            <w:r w:rsidR="00B42371" w:rsidRPr="004A4EAF">
              <w:rPr>
                <w:bCs/>
              </w:rPr>
              <w:t>of</w:t>
            </w:r>
            <w:r w:rsidRPr="004A4EAF">
              <w:rPr>
                <w:bCs/>
              </w:rPr>
              <w:t xml:space="preserve"> </w:t>
            </w:r>
            <w:r w:rsidR="00CE7EBD" w:rsidRPr="004A4EAF">
              <w:rPr>
                <w:bCs/>
              </w:rPr>
              <w:t>E</w:t>
            </w:r>
            <w:r w:rsidR="00B42371" w:rsidRPr="004A4EAF">
              <w:rPr>
                <w:bCs/>
              </w:rPr>
              <w:t>ngg.</w:t>
            </w:r>
            <w:r w:rsidR="00CE7EBD" w:rsidRPr="004A4EAF">
              <w:rPr>
                <w:bCs/>
              </w:rPr>
              <w:t xml:space="preserve"> Electronic and Communication Engineering</w:t>
            </w:r>
          </w:p>
          <w:p w14:paraId="3480EC50" w14:textId="77777777" w:rsidR="00CE7EBD" w:rsidRPr="004A4EAF" w:rsidRDefault="00CE7EBD" w:rsidP="00C92216">
            <w:pPr>
              <w:rPr>
                <w:bCs/>
              </w:rPr>
            </w:pPr>
          </w:p>
          <w:p w14:paraId="50F67887" w14:textId="77777777" w:rsidR="00CE7EBD" w:rsidRPr="004A4EAF" w:rsidRDefault="00CE7EBD" w:rsidP="00C92216">
            <w:pPr>
              <w:pStyle w:val="Heading4"/>
              <w:rPr>
                <w:b w:val="0"/>
                <w:bCs/>
              </w:rPr>
            </w:pPr>
            <w:r w:rsidRPr="004A4EAF">
              <w:rPr>
                <w:b w:val="0"/>
                <w:bCs/>
              </w:rPr>
              <w:t>BSF School, Tekanpur Gwalior MP 475005</w:t>
            </w:r>
          </w:p>
          <w:p w14:paraId="347FE39D" w14:textId="3A17ABB2" w:rsidR="004E29DC" w:rsidRPr="004A4EAF" w:rsidRDefault="009F3570" w:rsidP="00C92216">
            <w:pPr>
              <w:rPr>
                <w:bCs/>
              </w:rPr>
            </w:pPr>
            <w:r w:rsidRPr="004A4EAF">
              <w:rPr>
                <w:bCs/>
              </w:rPr>
              <w:t>201</w:t>
            </w:r>
            <w:r w:rsidR="003D6204" w:rsidRPr="004A4EAF">
              <w:rPr>
                <w:bCs/>
              </w:rPr>
              <w:t>2</w:t>
            </w:r>
            <w:r w:rsidRPr="004A4EAF">
              <w:rPr>
                <w:bCs/>
              </w:rPr>
              <w:t xml:space="preserve"> - 2013</w:t>
            </w:r>
          </w:p>
          <w:p w14:paraId="1A7AA71D" w14:textId="77777777" w:rsidR="00CE7EBD" w:rsidRPr="004A4EAF" w:rsidRDefault="00CE7EBD" w:rsidP="00C92216">
            <w:pPr>
              <w:pStyle w:val="Date"/>
              <w:rPr>
                <w:bCs/>
              </w:rPr>
            </w:pPr>
            <w:r w:rsidRPr="004A4EAF">
              <w:rPr>
                <w:bCs/>
              </w:rPr>
              <w:t>12</w:t>
            </w:r>
            <w:r w:rsidRPr="004A4EAF">
              <w:rPr>
                <w:bCs/>
                <w:vertAlign w:val="superscript"/>
              </w:rPr>
              <w:t>th</w:t>
            </w:r>
            <w:r w:rsidRPr="004A4EAF">
              <w:rPr>
                <w:bCs/>
              </w:rPr>
              <w:t xml:space="preserve"> PCM</w:t>
            </w:r>
          </w:p>
          <w:sdt>
            <w:sdtPr>
              <w:rPr>
                <w:rFonts w:asciiTheme="minorHAnsi" w:hAnsiTheme="minorHAnsi"/>
                <w:b w:val="0"/>
              </w:rPr>
              <w:id w:val="-158695126"/>
              <w:placeholder>
                <w:docPart w:val="5AF6B8AEABC14D90803379A38C9B1ABE"/>
              </w:placeholder>
              <w:temporary/>
              <w:showingPlcHdr/>
              <w15:appearance w15:val="hidden"/>
            </w:sdtPr>
            <w:sdtEndPr/>
            <w:sdtContent>
              <w:p w14:paraId="6E69D5BB" w14:textId="77777777" w:rsidR="00CE7EBD" w:rsidRPr="004A4EAF" w:rsidRDefault="00CE7EBD" w:rsidP="00C92216">
                <w:pPr>
                  <w:pStyle w:val="Heading2"/>
                  <w:rPr>
                    <w:rFonts w:asciiTheme="minorHAnsi" w:hAnsiTheme="minorHAnsi"/>
                    <w:b w:val="0"/>
                  </w:rPr>
                </w:pPr>
                <w:r w:rsidRPr="004A4EAF">
                  <w:rPr>
                    <w:rFonts w:asciiTheme="minorHAnsi" w:hAnsiTheme="minorHAnsi"/>
                    <w:b w:val="0"/>
                  </w:rPr>
                  <w:t>WORK EXPERIENCE</w:t>
                </w:r>
              </w:p>
            </w:sdtContent>
          </w:sdt>
          <w:p w14:paraId="6D394ABC" w14:textId="77777777" w:rsidR="00CE7EBD" w:rsidRPr="004A4EAF" w:rsidRDefault="00CE7EBD" w:rsidP="00C92216">
            <w:pPr>
              <w:rPr>
                <w:bCs/>
              </w:rPr>
            </w:pPr>
            <w:r w:rsidRPr="004A4EAF">
              <w:rPr>
                <w:bCs/>
              </w:rPr>
              <w:t>Prologic First India PVT LTD, Gurugram, India</w:t>
            </w:r>
          </w:p>
          <w:p w14:paraId="49F50C67" w14:textId="2AF4AF05" w:rsidR="00CE7EBD" w:rsidRDefault="00CE7EBD" w:rsidP="00C92216">
            <w:pPr>
              <w:rPr>
                <w:bCs/>
              </w:rPr>
            </w:pPr>
            <w:r w:rsidRPr="004A4EAF">
              <w:rPr>
                <w:bCs/>
              </w:rPr>
              <w:t xml:space="preserve">Functional Test Analyst, Apr 2018 </w:t>
            </w:r>
            <w:r w:rsidR="00B33C85" w:rsidRPr="004A4EAF">
              <w:rPr>
                <w:bCs/>
              </w:rPr>
              <w:t>–</w:t>
            </w:r>
            <w:r w:rsidRPr="004A4EAF">
              <w:rPr>
                <w:bCs/>
              </w:rPr>
              <w:t xml:space="preserve"> Present</w:t>
            </w:r>
          </w:p>
          <w:p w14:paraId="0CD86873" w14:textId="197FAFA7" w:rsidR="00A06BDD" w:rsidRPr="004A4EAF" w:rsidRDefault="00EC4DDB" w:rsidP="00C92216">
            <w:pPr>
              <w:rPr>
                <w:bCs/>
              </w:rPr>
            </w:pPr>
            <w:r>
              <w:rPr>
                <w:rFonts w:ascii="Segoe UI" w:hAnsi="Segoe UI" w:cs="Segoe UI"/>
                <w:color w:val="374151"/>
              </w:rPr>
              <w:t>Results-driven Functional Test Analyst with over 5 years of experience in software testing, specializing in cloud-based, mobile, and Windows applications. Expertise in designing comprehensive test strategies, executing test plans, and ensuring the delivery of high-quality software. Adept at manual testing, API testing using Postman, and proficient in SQL Database Management. Proven track record in improving software stability, reducing defects, and enhancing team productivity.</w:t>
            </w:r>
            <w:r>
              <w:rPr>
                <w:rFonts w:ascii="Segoe UI" w:hAnsi="Segoe UI"/>
                <w:color w:val="374151"/>
              </w:rPr>
              <w:t xml:space="preserve"> Recently expanded expertise into AI-driven testing - building custom AI agents that autonomously test applications, integrating MCP (Model Context Protocol) servers, and automating entire web applications using natural-language prompts only.</w:t>
            </w:r>
          </w:p>
          <w:p w14:paraId="58E999DE" w14:textId="04A5BD8B" w:rsidR="00CE7EBD" w:rsidRPr="004A4EAF" w:rsidRDefault="00902AD1" w:rsidP="00C92216">
            <w:pPr>
              <w:pStyle w:val="Heading2"/>
              <w:rPr>
                <w:rFonts w:asciiTheme="minorHAnsi" w:hAnsiTheme="minorHAnsi"/>
                <w:b w:val="0"/>
              </w:rPr>
            </w:pPr>
            <w:sdt>
              <w:sdtPr>
                <w:rPr>
                  <w:rFonts w:asciiTheme="minorHAnsi" w:hAnsiTheme="minorHAnsi"/>
                  <w:b w:val="0"/>
                </w:rPr>
                <w:id w:val="2038152967"/>
                <w:placeholder>
                  <w:docPart w:val="3B142DBA3239486999DDC9B9A35DF1C6"/>
                </w:placeholder>
                <w:temporary/>
                <w:showingPlcHdr/>
                <w15:appearance w15:val="hidden"/>
              </w:sdtPr>
              <w:sdtEndPr/>
              <w:sdtContent>
                <w:r w:rsidR="00CE7EBD" w:rsidRPr="004A4EAF">
                  <w:rPr>
                    <w:rStyle w:val="Heading2Char"/>
                    <w:rFonts w:asciiTheme="minorHAnsi" w:hAnsiTheme="minorHAnsi"/>
                    <w:bCs/>
                    <w:caps/>
                  </w:rPr>
                  <w:t>SKILLS</w:t>
                </w:r>
              </w:sdtContent>
            </w:sdt>
          </w:p>
          <w:p w14:paraId="14C0BA4F" w14:textId="77777777" w:rsidR="00CE7EBD" w:rsidRPr="004A4EAF" w:rsidRDefault="00CE7EBD" w:rsidP="00C92216">
            <w:pPr>
              <w:rPr>
                <w:bCs/>
              </w:rPr>
            </w:pPr>
            <w:r w:rsidRPr="004A4EAF">
              <w:rPr>
                <w:bCs/>
              </w:rPr>
              <w:t>Manual Testing skills: Black box, Static, Regression, integration, ad-hoc testing, Postman, SQL Database Management, Java, JMeter, STLC, SDLC, Agile Scrum Team, Testing Techniques, Testing Types, API Testing</w:t>
            </w:r>
          </w:p>
          <w:p w14:paraId="40B82850" w14:textId="77777777" w:rsidR="00CE7EBD" w:rsidRPr="004A4EAF" w:rsidRDefault="00CE7EBD" w:rsidP="00C92216">
            <w:pPr>
              <w:rPr>
                <w:bCs/>
                <w:color w:val="FFFFFF" w:themeColor="background1"/>
              </w:rPr>
            </w:pPr>
          </w:p>
          <w:p w14:paraId="73EF6711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>Over 5 years of experience in Software Testing of Windows applications/web-based applications/Mobile applications.</w:t>
            </w:r>
          </w:p>
          <w:p w14:paraId="4251E77E" w14:textId="6BDC1FD3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 xml:space="preserve">well-versed with all stages of Software Development Life </w:t>
            </w:r>
            <w:r w:rsidR="009B44FB" w:rsidRPr="004A4EAF">
              <w:rPr>
                <w:bCs/>
              </w:rPr>
              <w:t>Cyle</w:t>
            </w:r>
            <w:r w:rsidRPr="004A4EAF">
              <w:rPr>
                <w:bCs/>
              </w:rPr>
              <w:t xml:space="preserve"> (SDLC) and Software Testing Life Cycle (STLC) Good Expertise in Hotel Business Domain.</w:t>
            </w:r>
          </w:p>
          <w:p w14:paraId="5B2AB167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 xml:space="preserve">Have experience in API testing using Postmen. </w:t>
            </w:r>
          </w:p>
          <w:p w14:paraId="0FE49416" w14:textId="27806D24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 xml:space="preserve">well versed with various Testing Stages Levels, Testing Types, </w:t>
            </w:r>
            <w:r w:rsidR="0066221D" w:rsidRPr="004A4EAF">
              <w:rPr>
                <w:bCs/>
              </w:rPr>
              <w:t>Testing Techniques</w:t>
            </w:r>
            <w:r w:rsidRPr="004A4EAF">
              <w:rPr>
                <w:bCs/>
              </w:rPr>
              <w:t xml:space="preserve"> and Quality Work Products.</w:t>
            </w:r>
          </w:p>
          <w:p w14:paraId="4F11D766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 xml:space="preserve">Experience in Functional and Non-Functional (Availability, Usability, Reliability and Compatibility) Testing Types. </w:t>
            </w:r>
          </w:p>
          <w:p w14:paraId="7A8141DD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 xml:space="preserve">Expertise on Black box Testing Techniques, Me BVA, ECP, Deason Tables and Use Case Tasting. </w:t>
            </w:r>
          </w:p>
          <w:p w14:paraId="4BC8A502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>Hands on experience in preparing Test plans, Test cases and Test Data. And executing the same.</w:t>
            </w:r>
          </w:p>
          <w:p w14:paraId="6B6F22F4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 xml:space="preserve"> Good expertise in peer reviews (Test Design and Defect Reporting).</w:t>
            </w:r>
          </w:p>
          <w:p w14:paraId="219CD3B1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>Expertise in analyzing the results and reporting Suggestions and defects. Good Exposure on Bug Life Cycle.</w:t>
            </w:r>
          </w:p>
          <w:p w14:paraId="1871FA41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 xml:space="preserve">Worked on Apache JMeter.  </w:t>
            </w:r>
          </w:p>
          <w:p w14:paraId="679A57FE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lastRenderedPageBreak/>
              <w:t>Provide recommendations to improve the development process.</w:t>
            </w:r>
          </w:p>
          <w:p w14:paraId="272E96F2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>Provide exploratory testing for the systems.</w:t>
            </w:r>
          </w:p>
          <w:p w14:paraId="41619C6D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>Write and execute test cases.</w:t>
            </w:r>
          </w:p>
          <w:p w14:paraId="58BAEB9F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>Provide guidance and Supervision to more junior testers.</w:t>
            </w:r>
          </w:p>
          <w:p w14:paraId="15EE0D6E" w14:textId="77777777" w:rsidR="00CE7EB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>Knowledge of TFS - defect tracking tool and test case management tool.</w:t>
            </w:r>
          </w:p>
          <w:p w14:paraId="48D396CE" w14:textId="7CFC9AEF" w:rsidR="004A1A6D" w:rsidRPr="004A4EAF" w:rsidRDefault="00CE7EBD" w:rsidP="00C92216">
            <w:pPr>
              <w:numPr>
                <w:ilvl w:val="0"/>
                <w:numId w:val="1"/>
              </w:numPr>
              <w:spacing w:after="160" w:line="259" w:lineRule="auto"/>
              <w:rPr>
                <w:bCs/>
              </w:rPr>
            </w:pPr>
            <w:r w:rsidRPr="004A4EAF">
              <w:rPr>
                <w:bCs/>
              </w:rPr>
              <w:t>Provide consistent and clear status in verbal and written communications.</w:t>
            </w:r>
          </w:p>
          <w:p w14:paraId="12C47EF2" w14:textId="4BE09DB2" w:rsidR="004A1A6D" w:rsidRPr="004A4EAF" w:rsidRDefault="004A1A6D" w:rsidP="00C92216">
            <w:pPr>
              <w:spacing w:after="160" w:line="259" w:lineRule="auto"/>
              <w:rPr>
                <w:bCs/>
              </w:rPr>
            </w:pPr>
          </w:p>
        </w:tc>
      </w:tr>
    </w:tbl>
    <w:p>
      <w:r>
        <w:rPr>
          <w:b/>
          <w:sz w:val="24"/>
        </w:rPr>
        <w:t>RECENT AUTOMATION &amp; AI EXPERIENCE</w:t>
      </w:r>
    </w:p>
    <w:p>
      <w:r>
        <w:t>• Applied AI-assisted automation to reduce repetitive manual testing effort and improve testing efficiency.</w:t>
      </w:r>
    </w:p>
    <w:p>
      <w:r>
        <w:t>• Automated application interactions with Playwright and validated end-to-end user workflows.</w:t>
      </w:r>
    </w:p>
    <w:p>
      <w:r>
        <w:t>• Used VS Code and GitHub Copilot for AI-assisted development and refinement of automation scripts.</w:t>
      </w:r>
    </w:p>
    <w:p>
      <w:r>
        <w:t>• Used Playwright MCP Server to automate application workflows and functional test scenarios.</w:t>
      </w:r>
    </w:p>
    <w:p>
      <w:r>
        <w:t>• Recently learned and applied Agentic AI concepts for software test automation.</w:t>
      </w:r>
    </w:p>
    <w:p>
      <w:r>
        <w:t>• Learned core AI and Generative AI concepts and applied them across the software testing lifecycle - test case design, automation scripting, execution, defect analysis and reporting.</w:t>
      </w:r>
    </w:p>
    <w:p>
      <w:r>
        <w:t>• Built custom AI agents (GitHub Copilot agents) that can autonomously test applications - executing end-to-end scenarios, detecting defects and suggesting fixes with minimal human intervention.</w:t>
      </w:r>
    </w:p>
    <w:p>
      <w:r>
        <w:t>• Gained hands-on knowledge of MCP (Model Context Protocol) servers and integrated them with testing tools to connect AI models with browser automation for intelligent, tool-aware workflows.</w:t>
      </w:r>
    </w:p>
    <w:p>
      <w:r>
        <w:t>• Created own AI agents tailored to the automation framework - covering test generation from requirements, test planning, self-healing test fixes and automated test documentation.</w:t>
      </w:r>
    </w:p>
    <w:p>
      <w:r>
        <w:t>• Automated complete websites and web applications using natural-language prompts only (no hand-written scripts), enabling rapid smoke and regression coverage on demand.</w:t>
      </w:r>
    </w:p>
    <w:p>
      <w:r>
        <w:t>• Used AI to auto-generate test cases from user stories, categorize defects by severity and accelerate regression suite creation.</w:t>
      </w:r>
    </w:p>
    <w:p>
      <w:r>
        <w:t>• Applied prompt engineering techniques to drive browser automation, generate test scenarios and refine automation code through AI assistants.</w:t>
      </w:r>
    </w:p>
    <w:p w14:paraId="4B6FEECE" w14:textId="59CD0435" w:rsidR="00C92216" w:rsidRPr="004A4EAF" w:rsidRDefault="004C65E8" w:rsidP="000C45FF">
      <w:pPr>
        <w:tabs>
          <w:tab w:val="left" w:pos="990"/>
        </w:tabs>
        <w:rPr>
          <w:bCs/>
          <w:sz w:val="22"/>
        </w:rPr>
      </w:pPr>
      <w:r w:rsidRPr="004A4EAF">
        <w:rPr>
          <w:bCs/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930663" wp14:editId="405D90F8">
                <wp:simplePos x="0" y="0"/>
                <wp:positionH relativeFrom="column">
                  <wp:posOffset>-52387</wp:posOffset>
                </wp:positionH>
                <wp:positionV relativeFrom="paragraph">
                  <wp:posOffset>166369</wp:posOffset>
                </wp:positionV>
                <wp:extent cx="6729412" cy="38100"/>
                <wp:effectExtent l="0" t="0" r="33655" b="19050"/>
                <wp:wrapNone/>
                <wp:docPr id="13916428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29412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102EBAF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pt,13.1pt" to="525.7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" strokecolor="#94b6d2 [3204]" strokeweight=".5pt">
                <v:stroke joinstyle="miter"/>
              </v:line>
            </w:pict>
          </mc:Fallback>
        </mc:AlternateContent>
      </w:r>
      <w:r w:rsidR="00C92216" w:rsidRPr="004A4EAF">
        <w:rPr>
          <w:bCs/>
          <w:sz w:val="22"/>
        </w:rPr>
        <w:t>PROJEC</w:t>
      </w:r>
      <w:r w:rsidR="00966FCE" w:rsidRPr="004A4EAF">
        <w:rPr>
          <w:bCs/>
          <w:sz w:val="22"/>
        </w:rPr>
        <w:t>TS</w:t>
      </w:r>
    </w:p>
    <w:p w14:paraId="68E77DE3" w14:textId="11252A1B" w:rsidR="00C92216" w:rsidRPr="004A4EAF" w:rsidRDefault="00C92216" w:rsidP="000C45FF">
      <w:pPr>
        <w:tabs>
          <w:tab w:val="left" w:pos="990"/>
        </w:tabs>
        <w:rPr>
          <w:bCs/>
        </w:rPr>
      </w:pPr>
    </w:p>
    <w:p w14:paraId="095A90C3" w14:textId="77777777" w:rsidR="002A7EC2" w:rsidRPr="004A4EAF" w:rsidRDefault="00062174" w:rsidP="000C45FF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Project Name: Application testing Mycloud hospitality PMS system           </w:t>
      </w:r>
    </w:p>
    <w:p w14:paraId="54BE7881" w14:textId="0E8E0AD3" w:rsidR="002A7EC2" w:rsidRPr="004A4EAF" w:rsidRDefault="00062174" w:rsidP="000C45FF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Role: </w:t>
      </w:r>
      <w:r w:rsidR="000D63C6" w:rsidRPr="004A4EAF">
        <w:rPr>
          <w:bCs/>
        </w:rPr>
        <w:t xml:space="preserve">Functional Test Engineer  </w:t>
      </w:r>
      <w:r w:rsidRPr="004A4EAF">
        <w:rPr>
          <w:bCs/>
        </w:rPr>
        <w:t xml:space="preserve"> </w:t>
      </w:r>
    </w:p>
    <w:p w14:paraId="2B2B5B37" w14:textId="4A9520E4" w:rsidR="00062174" w:rsidRPr="004A4EAF" w:rsidRDefault="005B1C2F" w:rsidP="000C45FF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Tool </w:t>
      </w:r>
      <w:r w:rsidR="00062174" w:rsidRPr="004A4EAF">
        <w:rPr>
          <w:bCs/>
        </w:rPr>
        <w:t xml:space="preserve">Used: </w:t>
      </w:r>
      <w:r w:rsidR="005825AF" w:rsidRPr="004A4EAF">
        <w:rPr>
          <w:bCs/>
        </w:rPr>
        <w:t>SQL server</w:t>
      </w:r>
      <w:r w:rsidR="004D150F" w:rsidRPr="004A4EAF">
        <w:rPr>
          <w:bCs/>
        </w:rPr>
        <w:t>, TFS, POSTMAN</w:t>
      </w:r>
      <w:r w:rsidR="00062174" w:rsidRPr="004A4EAF">
        <w:rPr>
          <w:bCs/>
        </w:rPr>
        <w:t xml:space="preserve"> </w:t>
      </w:r>
    </w:p>
    <w:p w14:paraId="709BA9EF" w14:textId="77777777" w:rsidR="00834BC9" w:rsidRPr="004A4EAF" w:rsidRDefault="00062174" w:rsidP="00834BC9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Key Contributions: </w:t>
      </w:r>
    </w:p>
    <w:p w14:paraId="4BC8F4F2" w14:textId="4879DED7" w:rsidR="004D150F" w:rsidRPr="004A4EAF" w:rsidRDefault="00062174" w:rsidP="00984EBE">
      <w:pPr>
        <w:pStyle w:val="ListParagraph"/>
        <w:numPr>
          <w:ilvl w:val="1"/>
          <w:numId w:val="19"/>
        </w:numPr>
        <w:tabs>
          <w:tab w:val="left" w:pos="990"/>
        </w:tabs>
        <w:rPr>
          <w:bCs/>
        </w:rPr>
      </w:pPr>
      <w:r w:rsidRPr="004A4EAF">
        <w:rPr>
          <w:bCs/>
        </w:rPr>
        <w:t xml:space="preserve">Performed Functional, Integration, System, Regression and Stress testing efforts. </w:t>
      </w:r>
    </w:p>
    <w:p w14:paraId="7CDBA5CD" w14:textId="02983E98" w:rsidR="00E74F0C" w:rsidRPr="004A4EAF" w:rsidRDefault="00062174" w:rsidP="00984EBE">
      <w:pPr>
        <w:pStyle w:val="ListParagraph"/>
        <w:numPr>
          <w:ilvl w:val="1"/>
          <w:numId w:val="19"/>
        </w:numPr>
        <w:tabs>
          <w:tab w:val="left" w:pos="990"/>
        </w:tabs>
        <w:rPr>
          <w:bCs/>
        </w:rPr>
      </w:pPr>
      <w:r w:rsidRPr="004A4EAF">
        <w:rPr>
          <w:bCs/>
        </w:rPr>
        <w:t xml:space="preserve">Developed </w:t>
      </w:r>
      <w:r w:rsidR="0070323C" w:rsidRPr="004A4EAF">
        <w:rPr>
          <w:bCs/>
        </w:rPr>
        <w:t>200</w:t>
      </w:r>
      <w:r w:rsidRPr="004A4EAF">
        <w:rPr>
          <w:bCs/>
        </w:rPr>
        <w:t xml:space="preserve"> manual test cases to test complete PMS system from front desk to </w:t>
      </w:r>
      <w:r w:rsidR="008404A3" w:rsidRPr="004A4EAF">
        <w:rPr>
          <w:bCs/>
        </w:rPr>
        <w:t>Reporting services.</w:t>
      </w:r>
    </w:p>
    <w:p w14:paraId="3846FA81" w14:textId="67D2E83A" w:rsidR="00AA47C5" w:rsidRPr="004A4EAF" w:rsidRDefault="00DB25AB" w:rsidP="00984EBE">
      <w:pPr>
        <w:pStyle w:val="ListParagraph"/>
        <w:numPr>
          <w:ilvl w:val="1"/>
          <w:numId w:val="19"/>
        </w:numPr>
        <w:tabs>
          <w:tab w:val="left" w:pos="990"/>
        </w:tabs>
        <w:rPr>
          <w:bCs/>
        </w:rPr>
      </w:pPr>
      <w:r w:rsidRPr="004A4EAF">
        <w:rPr>
          <w:bCs/>
        </w:rPr>
        <w:t xml:space="preserve">Used POSTMAN for Web </w:t>
      </w:r>
      <w:r w:rsidR="00AA47C5" w:rsidRPr="004A4EAF">
        <w:rPr>
          <w:bCs/>
        </w:rPr>
        <w:t>service testing</w:t>
      </w:r>
      <w:r w:rsidR="007F69E0" w:rsidRPr="004A4EAF">
        <w:rPr>
          <w:bCs/>
        </w:rPr>
        <w:t xml:space="preserve">. </w:t>
      </w:r>
    </w:p>
    <w:p w14:paraId="5D0B0311" w14:textId="77777777" w:rsidR="007F69E0" w:rsidRPr="004A4EAF" w:rsidRDefault="007F69E0" w:rsidP="000C45FF">
      <w:pPr>
        <w:tabs>
          <w:tab w:val="left" w:pos="990"/>
        </w:tabs>
        <w:rPr>
          <w:bCs/>
        </w:rPr>
      </w:pPr>
    </w:p>
    <w:p w14:paraId="628C1408" w14:textId="77862500" w:rsidR="007F69E0" w:rsidRPr="004A4EAF" w:rsidRDefault="007F69E0" w:rsidP="007F69E0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Project Name: Application testing Touche </w:t>
      </w:r>
      <w:r w:rsidR="0070323C" w:rsidRPr="004A4EAF">
        <w:rPr>
          <w:bCs/>
        </w:rPr>
        <w:t xml:space="preserve">Hospitality </w:t>
      </w:r>
      <w:r w:rsidRPr="004A4EAF">
        <w:rPr>
          <w:bCs/>
        </w:rPr>
        <w:t>P</w:t>
      </w:r>
      <w:r w:rsidR="0070323C" w:rsidRPr="004A4EAF">
        <w:rPr>
          <w:bCs/>
        </w:rPr>
        <w:t xml:space="preserve">oint of sale </w:t>
      </w:r>
      <w:r w:rsidR="00932D97" w:rsidRPr="004A4EAF">
        <w:rPr>
          <w:bCs/>
        </w:rPr>
        <w:t>system</w:t>
      </w:r>
      <w:r w:rsidR="00354F6A" w:rsidRPr="004A4EAF">
        <w:rPr>
          <w:bCs/>
        </w:rPr>
        <w:t xml:space="preserve"> </w:t>
      </w:r>
      <w:r w:rsidR="00BA133F" w:rsidRPr="004A4EAF">
        <w:rPr>
          <w:bCs/>
        </w:rPr>
        <w:t>(Mobile Application, Web Application and</w:t>
      </w:r>
      <w:r w:rsidR="00834BC9" w:rsidRPr="004A4EAF">
        <w:rPr>
          <w:bCs/>
        </w:rPr>
        <w:t xml:space="preserve"> </w:t>
      </w:r>
      <w:r w:rsidR="00BA133F" w:rsidRPr="004A4EAF">
        <w:rPr>
          <w:bCs/>
        </w:rPr>
        <w:t>Windows Application)</w:t>
      </w:r>
      <w:r w:rsidRPr="004A4EAF">
        <w:rPr>
          <w:bCs/>
        </w:rPr>
        <w:t xml:space="preserve">          </w:t>
      </w:r>
    </w:p>
    <w:p w14:paraId="32E9728A" w14:textId="3C8C1652" w:rsidR="007F69E0" w:rsidRPr="004A4EAF" w:rsidRDefault="007F69E0" w:rsidP="007F69E0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Role: </w:t>
      </w:r>
      <w:r w:rsidR="00BB04C1" w:rsidRPr="004A4EAF">
        <w:rPr>
          <w:bCs/>
        </w:rPr>
        <w:t xml:space="preserve">Main </w:t>
      </w:r>
      <w:r w:rsidRPr="004A4EAF">
        <w:rPr>
          <w:bCs/>
        </w:rPr>
        <w:t xml:space="preserve">Functional Test </w:t>
      </w:r>
      <w:r w:rsidR="0074527D" w:rsidRPr="004A4EAF">
        <w:rPr>
          <w:bCs/>
        </w:rPr>
        <w:t>Ana</w:t>
      </w:r>
      <w:r w:rsidR="00BB04C1" w:rsidRPr="004A4EAF">
        <w:rPr>
          <w:bCs/>
        </w:rPr>
        <w:t xml:space="preserve">lyst </w:t>
      </w:r>
      <w:r w:rsidRPr="004A4EAF">
        <w:rPr>
          <w:bCs/>
        </w:rPr>
        <w:t xml:space="preserve">   </w:t>
      </w:r>
    </w:p>
    <w:p w14:paraId="33E400DD" w14:textId="77777777" w:rsidR="003A5204" w:rsidRPr="004A4EAF" w:rsidRDefault="005B1C2F" w:rsidP="003A5204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Tool </w:t>
      </w:r>
      <w:r w:rsidR="007F69E0" w:rsidRPr="004A4EAF">
        <w:rPr>
          <w:bCs/>
        </w:rPr>
        <w:t>Used:</w:t>
      </w:r>
      <w:r w:rsidR="00157212" w:rsidRPr="004A4EAF">
        <w:rPr>
          <w:bCs/>
        </w:rPr>
        <w:t xml:space="preserve"> SQL server</w:t>
      </w:r>
      <w:r w:rsidR="007F69E0" w:rsidRPr="004A4EAF">
        <w:rPr>
          <w:bCs/>
        </w:rPr>
        <w:t>, TFS, POSTMAN</w:t>
      </w:r>
      <w:r w:rsidR="00BB04C1" w:rsidRPr="004A4EAF">
        <w:rPr>
          <w:bCs/>
        </w:rPr>
        <w:t>, JMeter</w:t>
      </w:r>
      <w:r w:rsidR="00EB10BB" w:rsidRPr="004A4EAF">
        <w:rPr>
          <w:bCs/>
        </w:rPr>
        <w:t xml:space="preserve"> </w:t>
      </w:r>
    </w:p>
    <w:p w14:paraId="26821200" w14:textId="7CFAE4B9" w:rsidR="005A7FD2" w:rsidRPr="004A4EAF" w:rsidRDefault="007F69E0" w:rsidP="003A5204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Key Contributions: </w:t>
      </w:r>
    </w:p>
    <w:p w14:paraId="4F2F8287" w14:textId="12FC386A" w:rsidR="007F69E0" w:rsidRPr="004A4EAF" w:rsidRDefault="007F69E0" w:rsidP="00FE69FC">
      <w:pPr>
        <w:pStyle w:val="ListParagraph"/>
        <w:numPr>
          <w:ilvl w:val="1"/>
          <w:numId w:val="15"/>
        </w:numPr>
        <w:tabs>
          <w:tab w:val="left" w:pos="990"/>
        </w:tabs>
        <w:rPr>
          <w:bCs/>
        </w:rPr>
      </w:pPr>
      <w:r w:rsidRPr="004A4EAF">
        <w:rPr>
          <w:bCs/>
        </w:rPr>
        <w:t>Performed Functional, Integration, System, Regression</w:t>
      </w:r>
      <w:r w:rsidR="00EB10BB" w:rsidRPr="004A4EAF">
        <w:rPr>
          <w:bCs/>
        </w:rPr>
        <w:t>, API testing and</w:t>
      </w:r>
      <w:r w:rsidRPr="004A4EAF">
        <w:rPr>
          <w:bCs/>
        </w:rPr>
        <w:t xml:space="preserve"> Stress testing efforts. </w:t>
      </w:r>
    </w:p>
    <w:p w14:paraId="7A055A07" w14:textId="63116738" w:rsidR="005A7FD2" w:rsidRPr="004A4EAF" w:rsidRDefault="005A7FD2" w:rsidP="00FE69FC">
      <w:pPr>
        <w:pStyle w:val="ListParagraph"/>
        <w:numPr>
          <w:ilvl w:val="1"/>
          <w:numId w:val="15"/>
        </w:numPr>
        <w:tabs>
          <w:tab w:val="left" w:pos="990"/>
        </w:tabs>
        <w:rPr>
          <w:bCs/>
        </w:rPr>
      </w:pPr>
      <w:r w:rsidRPr="004A4EAF">
        <w:rPr>
          <w:bCs/>
        </w:rPr>
        <w:t xml:space="preserve">Worked on </w:t>
      </w:r>
      <w:r w:rsidR="00950E79" w:rsidRPr="004A4EAF">
        <w:rPr>
          <w:bCs/>
        </w:rPr>
        <w:t xml:space="preserve">Mobile Application, Web Application and Windows Application because </w:t>
      </w:r>
      <w:r w:rsidR="00BD2114" w:rsidRPr="004A4EAF">
        <w:rPr>
          <w:bCs/>
        </w:rPr>
        <w:t xml:space="preserve">Touche POS is a multi-platform application. Its </w:t>
      </w:r>
      <w:r w:rsidR="007B1957" w:rsidRPr="004A4EAF">
        <w:rPr>
          <w:bCs/>
        </w:rPr>
        <w:t>present on android, Web</w:t>
      </w:r>
      <w:r w:rsidR="00596BFC" w:rsidRPr="004A4EAF">
        <w:rPr>
          <w:bCs/>
        </w:rPr>
        <w:t>-cloud and on windows.</w:t>
      </w:r>
    </w:p>
    <w:p w14:paraId="6CAF52C7" w14:textId="7BD10CA9" w:rsidR="007F69E0" w:rsidRPr="004A4EAF" w:rsidRDefault="007F69E0" w:rsidP="00FE69FC">
      <w:pPr>
        <w:pStyle w:val="ListParagraph"/>
        <w:numPr>
          <w:ilvl w:val="1"/>
          <w:numId w:val="15"/>
        </w:numPr>
        <w:tabs>
          <w:tab w:val="left" w:pos="990"/>
        </w:tabs>
        <w:jc w:val="both"/>
        <w:rPr>
          <w:bCs/>
        </w:rPr>
      </w:pPr>
      <w:r w:rsidRPr="004A4EAF">
        <w:rPr>
          <w:bCs/>
        </w:rPr>
        <w:t xml:space="preserve">Developed </w:t>
      </w:r>
      <w:r w:rsidR="00D33D53" w:rsidRPr="004A4EAF">
        <w:rPr>
          <w:bCs/>
        </w:rPr>
        <w:t>8</w:t>
      </w:r>
      <w:r w:rsidRPr="004A4EAF">
        <w:rPr>
          <w:bCs/>
        </w:rPr>
        <w:t xml:space="preserve">00 manual test cases to test </w:t>
      </w:r>
      <w:r w:rsidR="00354F6A" w:rsidRPr="004A4EAF">
        <w:rPr>
          <w:bCs/>
        </w:rPr>
        <w:t>all platforms</w:t>
      </w:r>
      <w:r w:rsidRPr="004A4EAF">
        <w:rPr>
          <w:bCs/>
        </w:rPr>
        <w:t xml:space="preserve"> </w:t>
      </w:r>
      <w:r w:rsidR="0070323C" w:rsidRPr="004A4EAF">
        <w:rPr>
          <w:bCs/>
        </w:rPr>
        <w:t>POS</w:t>
      </w:r>
      <w:r w:rsidR="00C636FC" w:rsidRPr="004A4EAF">
        <w:rPr>
          <w:bCs/>
        </w:rPr>
        <w:t xml:space="preserve"> </w:t>
      </w:r>
      <w:r w:rsidRPr="004A4EAF">
        <w:rPr>
          <w:bCs/>
        </w:rPr>
        <w:t>system</w:t>
      </w:r>
      <w:r w:rsidR="00D33D53" w:rsidRPr="004A4EAF">
        <w:rPr>
          <w:bCs/>
        </w:rPr>
        <w:t xml:space="preserve">. </w:t>
      </w:r>
      <w:r w:rsidRPr="004A4EAF">
        <w:rPr>
          <w:bCs/>
        </w:rPr>
        <w:t xml:space="preserve"> </w:t>
      </w:r>
    </w:p>
    <w:p w14:paraId="1D077F0D" w14:textId="61CA4DBD" w:rsidR="007F69E0" w:rsidRPr="004A4EAF" w:rsidRDefault="007F69E0" w:rsidP="00FE69FC">
      <w:pPr>
        <w:pStyle w:val="ListParagraph"/>
        <w:numPr>
          <w:ilvl w:val="1"/>
          <w:numId w:val="15"/>
        </w:numPr>
        <w:tabs>
          <w:tab w:val="left" w:pos="990"/>
        </w:tabs>
        <w:jc w:val="both"/>
        <w:rPr>
          <w:bCs/>
        </w:rPr>
      </w:pPr>
      <w:r w:rsidRPr="004A4EAF">
        <w:rPr>
          <w:bCs/>
        </w:rPr>
        <w:t>Used POSTMAN for</w:t>
      </w:r>
      <w:r w:rsidR="00EB10BB" w:rsidRPr="004A4EAF">
        <w:rPr>
          <w:bCs/>
        </w:rPr>
        <w:t xml:space="preserve"> API</w:t>
      </w:r>
      <w:r w:rsidRPr="004A4EAF">
        <w:rPr>
          <w:bCs/>
        </w:rPr>
        <w:t xml:space="preserve"> testing. </w:t>
      </w:r>
    </w:p>
    <w:p w14:paraId="6E9F0A13" w14:textId="25742B88" w:rsidR="005B1C2F" w:rsidRPr="004A4EAF" w:rsidRDefault="003C3413" w:rsidP="00FE69FC">
      <w:pPr>
        <w:pStyle w:val="ListParagraph"/>
        <w:numPr>
          <w:ilvl w:val="1"/>
          <w:numId w:val="15"/>
        </w:numPr>
        <w:tabs>
          <w:tab w:val="left" w:pos="990"/>
        </w:tabs>
        <w:jc w:val="both"/>
        <w:rPr>
          <w:bCs/>
        </w:rPr>
      </w:pPr>
      <w:r w:rsidRPr="004A4EAF">
        <w:rPr>
          <w:bCs/>
        </w:rPr>
        <w:t xml:space="preserve">interact with </w:t>
      </w:r>
      <w:r w:rsidR="00F66C8A" w:rsidRPr="004A4EAF">
        <w:rPr>
          <w:bCs/>
        </w:rPr>
        <w:t xml:space="preserve">third party developers to conduct testing </w:t>
      </w:r>
      <w:r w:rsidR="005B1C2F" w:rsidRPr="004A4EAF">
        <w:rPr>
          <w:bCs/>
        </w:rPr>
        <w:t xml:space="preserve">with Touche POS. </w:t>
      </w:r>
    </w:p>
    <w:p w14:paraId="68F92344" w14:textId="784A5328" w:rsidR="002F2EB8" w:rsidRPr="004A4EAF" w:rsidRDefault="00005370" w:rsidP="00FE69FC">
      <w:pPr>
        <w:pStyle w:val="ListParagraph"/>
        <w:numPr>
          <w:ilvl w:val="1"/>
          <w:numId w:val="15"/>
        </w:numPr>
        <w:tabs>
          <w:tab w:val="left" w:pos="990"/>
        </w:tabs>
        <w:jc w:val="both"/>
        <w:rPr>
          <w:bCs/>
        </w:rPr>
      </w:pPr>
      <w:r w:rsidRPr="004A4EAF">
        <w:rPr>
          <w:bCs/>
        </w:rPr>
        <w:t xml:space="preserve">Interact with Support team </w:t>
      </w:r>
      <w:r w:rsidR="007E15CC" w:rsidRPr="004A4EAF">
        <w:rPr>
          <w:bCs/>
        </w:rPr>
        <w:t>for instant support calls and</w:t>
      </w:r>
      <w:r w:rsidRPr="004A4EAF">
        <w:rPr>
          <w:bCs/>
        </w:rPr>
        <w:t xml:space="preserve"> implementation</w:t>
      </w:r>
      <w:r w:rsidR="002F2EB8" w:rsidRPr="004A4EAF">
        <w:rPr>
          <w:bCs/>
        </w:rPr>
        <w:t xml:space="preserve"> of POS</w:t>
      </w:r>
      <w:r w:rsidR="00F03694" w:rsidRPr="004A4EAF">
        <w:rPr>
          <w:bCs/>
        </w:rPr>
        <w:t xml:space="preserve"> Application</w:t>
      </w:r>
    </w:p>
    <w:p w14:paraId="26DFC3F8" w14:textId="62F51FFB" w:rsidR="00157212" w:rsidRPr="004A4EAF" w:rsidRDefault="000D60DE" w:rsidP="00FE69FC">
      <w:pPr>
        <w:pStyle w:val="ListParagraph"/>
        <w:numPr>
          <w:ilvl w:val="1"/>
          <w:numId w:val="15"/>
        </w:numPr>
        <w:tabs>
          <w:tab w:val="left" w:pos="990"/>
        </w:tabs>
        <w:jc w:val="both"/>
        <w:rPr>
          <w:bCs/>
        </w:rPr>
      </w:pPr>
      <w:r w:rsidRPr="004A4EAF">
        <w:rPr>
          <w:bCs/>
        </w:rPr>
        <w:t xml:space="preserve">Performed integration testing for third party application like </w:t>
      </w:r>
      <w:r w:rsidR="00A80072" w:rsidRPr="004A4EAF">
        <w:rPr>
          <w:bCs/>
        </w:rPr>
        <w:t>OPERA PMS, SHAWMAN</w:t>
      </w:r>
      <w:r w:rsidR="00DD195A" w:rsidRPr="004A4EAF">
        <w:rPr>
          <w:bCs/>
        </w:rPr>
        <w:t xml:space="preserve"> table</w:t>
      </w:r>
      <w:r w:rsidR="002665DC" w:rsidRPr="004A4EAF">
        <w:rPr>
          <w:bCs/>
        </w:rPr>
        <w:t xml:space="preserve"> reservation</w:t>
      </w:r>
      <w:r w:rsidR="0045050E" w:rsidRPr="004A4EAF">
        <w:rPr>
          <w:bCs/>
        </w:rPr>
        <w:t xml:space="preserve">            </w:t>
      </w:r>
      <w:r w:rsidR="00323BF1" w:rsidRPr="004A4EAF">
        <w:rPr>
          <w:bCs/>
        </w:rPr>
        <w:t xml:space="preserve">                                                                    </w:t>
      </w:r>
      <w:r w:rsidR="002665DC" w:rsidRPr="004A4EAF">
        <w:rPr>
          <w:bCs/>
        </w:rPr>
        <w:t xml:space="preserve">                  </w:t>
      </w:r>
      <w:r w:rsidR="0045050E" w:rsidRPr="004A4EAF">
        <w:rPr>
          <w:bCs/>
        </w:rPr>
        <w:t xml:space="preserve">Urban piper </w:t>
      </w:r>
      <w:r w:rsidR="00410991" w:rsidRPr="004A4EAF">
        <w:rPr>
          <w:bCs/>
        </w:rPr>
        <w:t xml:space="preserve">etc. </w:t>
      </w:r>
    </w:p>
    <w:p w14:paraId="5CBFDB1B" w14:textId="77777777" w:rsidR="00F17B4B" w:rsidRPr="004A4EAF" w:rsidRDefault="00F17B4B" w:rsidP="00F17B4B">
      <w:pPr>
        <w:tabs>
          <w:tab w:val="left" w:pos="990"/>
        </w:tabs>
        <w:rPr>
          <w:bCs/>
        </w:rPr>
      </w:pPr>
    </w:p>
    <w:p w14:paraId="7AFE2658" w14:textId="77777777" w:rsidR="001F39A7" w:rsidRPr="004A4EAF" w:rsidRDefault="001F39A7" w:rsidP="00F17B4B">
      <w:pPr>
        <w:tabs>
          <w:tab w:val="left" w:pos="990"/>
        </w:tabs>
        <w:rPr>
          <w:bCs/>
        </w:rPr>
      </w:pPr>
    </w:p>
    <w:p w14:paraId="25DBAAAA" w14:textId="5A63BB5A" w:rsidR="001F39A7" w:rsidRPr="004A4EAF" w:rsidRDefault="001F39A7" w:rsidP="001F39A7">
      <w:pPr>
        <w:tabs>
          <w:tab w:val="left" w:pos="990"/>
        </w:tabs>
        <w:rPr>
          <w:bCs/>
          <w:sz w:val="22"/>
        </w:rPr>
      </w:pPr>
      <w:r w:rsidRPr="004A4EAF">
        <w:rPr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2EF500" wp14:editId="5F79F882">
                <wp:simplePos x="0" y="0"/>
                <wp:positionH relativeFrom="column">
                  <wp:posOffset>-52387</wp:posOffset>
                </wp:positionH>
                <wp:positionV relativeFrom="paragraph">
                  <wp:posOffset>166369</wp:posOffset>
                </wp:positionV>
                <wp:extent cx="6729412" cy="38100"/>
                <wp:effectExtent l="0" t="0" r="33655" b="19050"/>
                <wp:wrapNone/>
                <wp:docPr id="11090874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29412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2AD5E81C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pt,13.1pt" to="525.7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" strokecolor="#94b6d2 [3204]" strokeweight=".5pt">
                <v:stroke joinstyle="miter"/>
              </v:line>
            </w:pict>
          </mc:Fallback>
        </mc:AlternateContent>
      </w:r>
      <w:r w:rsidRPr="004A4EAF">
        <w:rPr>
          <w:bCs/>
          <w:sz w:val="22"/>
        </w:rPr>
        <w:t>A</w:t>
      </w:r>
      <w:r w:rsidR="00940D04" w:rsidRPr="004A4EAF">
        <w:rPr>
          <w:bCs/>
          <w:sz w:val="22"/>
        </w:rPr>
        <w:t>CHI</w:t>
      </w:r>
      <w:r w:rsidR="00D72439" w:rsidRPr="004A4EAF">
        <w:rPr>
          <w:bCs/>
          <w:sz w:val="22"/>
        </w:rPr>
        <w:t>E</w:t>
      </w:r>
      <w:r w:rsidR="00940D04" w:rsidRPr="004A4EAF">
        <w:rPr>
          <w:bCs/>
          <w:sz w:val="22"/>
        </w:rPr>
        <w:t>V</w:t>
      </w:r>
      <w:r w:rsidR="00D72439" w:rsidRPr="004A4EAF">
        <w:rPr>
          <w:bCs/>
          <w:sz w:val="22"/>
        </w:rPr>
        <w:t xml:space="preserve">MENTS </w:t>
      </w:r>
    </w:p>
    <w:p w14:paraId="61F24205" w14:textId="77777777" w:rsidR="001F39A7" w:rsidRPr="004A4EAF" w:rsidRDefault="001F39A7" w:rsidP="00F17B4B">
      <w:pPr>
        <w:tabs>
          <w:tab w:val="left" w:pos="990"/>
        </w:tabs>
        <w:rPr>
          <w:bCs/>
        </w:rPr>
      </w:pPr>
    </w:p>
    <w:p w14:paraId="58580621" w14:textId="4E178036" w:rsidR="003A5204" w:rsidRPr="004A4EAF" w:rsidRDefault="00D35392" w:rsidP="003A5204">
      <w:pPr>
        <w:pStyle w:val="ListParagraph"/>
        <w:numPr>
          <w:ilvl w:val="0"/>
          <w:numId w:val="8"/>
        </w:numPr>
        <w:tabs>
          <w:tab w:val="left" w:pos="990"/>
        </w:tabs>
        <w:rPr>
          <w:bCs/>
        </w:rPr>
      </w:pPr>
      <w:r w:rsidRPr="004A4EAF">
        <w:rPr>
          <w:bCs/>
        </w:rPr>
        <w:t>Developed and executed test plan</w:t>
      </w:r>
      <w:r w:rsidR="00F03694" w:rsidRPr="004A4EAF">
        <w:rPr>
          <w:bCs/>
        </w:rPr>
        <w:t>s</w:t>
      </w:r>
      <w:r w:rsidRPr="004A4EAF">
        <w:rPr>
          <w:bCs/>
        </w:rPr>
        <w:t xml:space="preserve"> for a critical software system, resulting in a </w:t>
      </w:r>
      <w:r w:rsidR="00F03694" w:rsidRPr="004A4EAF">
        <w:rPr>
          <w:bCs/>
        </w:rPr>
        <w:t>6</w:t>
      </w:r>
      <w:r w:rsidRPr="004A4EAF">
        <w:rPr>
          <w:bCs/>
        </w:rPr>
        <w:t xml:space="preserve">0% reduction in software defects and 40% increase in software stability. </w:t>
      </w:r>
    </w:p>
    <w:p w14:paraId="4E29383A" w14:textId="1358999D" w:rsidR="003A5204" w:rsidRPr="004A4EAF" w:rsidRDefault="00D35392" w:rsidP="003A5204">
      <w:pPr>
        <w:pStyle w:val="ListParagraph"/>
        <w:numPr>
          <w:ilvl w:val="0"/>
          <w:numId w:val="8"/>
        </w:numPr>
        <w:tabs>
          <w:tab w:val="left" w:pos="990"/>
        </w:tabs>
        <w:rPr>
          <w:bCs/>
        </w:rPr>
      </w:pPr>
      <w:r w:rsidRPr="004A4EAF">
        <w:rPr>
          <w:bCs/>
        </w:rPr>
        <w:t xml:space="preserve">I helped development team to fix bugs faster by raising it early in the software development life cycle and helped in improving the software to the best that I can do. </w:t>
      </w:r>
      <w:r w:rsidR="00C900AF" w:rsidRPr="004A4EAF">
        <w:rPr>
          <w:bCs/>
        </w:rPr>
        <w:t>Also debugged the issues for them to fix the issues A</w:t>
      </w:r>
      <w:r w:rsidR="006447D9" w:rsidRPr="004A4EAF">
        <w:rPr>
          <w:bCs/>
        </w:rPr>
        <w:t xml:space="preserve">SAP and got application from Project manager. </w:t>
      </w:r>
    </w:p>
    <w:p w14:paraId="2EB6D300" w14:textId="34F13E84" w:rsidR="00C865A5" w:rsidRPr="004A4EAF" w:rsidRDefault="00C865A5" w:rsidP="003A5204">
      <w:pPr>
        <w:pStyle w:val="ListParagraph"/>
        <w:numPr>
          <w:ilvl w:val="0"/>
          <w:numId w:val="8"/>
        </w:numPr>
        <w:tabs>
          <w:tab w:val="left" w:pos="990"/>
        </w:tabs>
        <w:rPr>
          <w:bCs/>
        </w:rPr>
      </w:pPr>
      <w:r w:rsidRPr="004A4EAF">
        <w:rPr>
          <w:bCs/>
        </w:rPr>
        <w:t xml:space="preserve">Learned POSTMAN by myself for API testing and implemented POSTMAN tool in </w:t>
      </w:r>
      <w:proofErr w:type="gramStart"/>
      <w:r w:rsidRPr="004A4EAF">
        <w:rPr>
          <w:bCs/>
        </w:rPr>
        <w:t xml:space="preserve">the </w:t>
      </w:r>
      <w:r w:rsidR="003673D9">
        <w:rPr>
          <w:bCs/>
        </w:rPr>
        <w:t>my</w:t>
      </w:r>
      <w:proofErr w:type="gramEnd"/>
      <w:r w:rsidRPr="004A4EAF">
        <w:rPr>
          <w:bCs/>
        </w:rPr>
        <w:t xml:space="preserve"> team for API testing</w:t>
      </w:r>
      <w:r w:rsidR="00BA0909" w:rsidRPr="004A4EAF">
        <w:rPr>
          <w:bCs/>
        </w:rPr>
        <w:t xml:space="preserve"> got </w:t>
      </w:r>
      <w:r w:rsidR="001B0E6F" w:rsidRPr="004A4EAF">
        <w:rPr>
          <w:bCs/>
        </w:rPr>
        <w:t xml:space="preserve">appreciation from Project manager.  </w:t>
      </w:r>
    </w:p>
    <w:p w14:paraId="150FF5FC" w14:textId="77777777" w:rsidR="00FA4F52" w:rsidRPr="004A4EAF" w:rsidRDefault="00D35392" w:rsidP="003A5204">
      <w:pPr>
        <w:pStyle w:val="ListParagraph"/>
        <w:numPr>
          <w:ilvl w:val="0"/>
          <w:numId w:val="8"/>
        </w:numPr>
        <w:tabs>
          <w:tab w:val="left" w:pos="990"/>
        </w:tabs>
        <w:rPr>
          <w:bCs/>
        </w:rPr>
      </w:pPr>
      <w:r w:rsidRPr="004A4EAF">
        <w:rPr>
          <w:bCs/>
        </w:rPr>
        <w:t xml:space="preserve">Implemented testing principle, hence reducing testing time by 50% and increasing team productivity by 25%. </w:t>
      </w:r>
    </w:p>
    <w:p w14:paraId="3A4D89A5" w14:textId="56875A83" w:rsidR="003A5204" w:rsidRPr="004A4EAF" w:rsidRDefault="003A5204" w:rsidP="00CC0C5F">
      <w:pPr>
        <w:pStyle w:val="ListParagraph"/>
        <w:tabs>
          <w:tab w:val="left" w:pos="990"/>
        </w:tabs>
        <w:rPr>
          <w:bCs/>
        </w:rPr>
      </w:pPr>
    </w:p>
    <w:p w14:paraId="6FB402FA" w14:textId="27F4BEB4" w:rsidR="00FA4F52" w:rsidRPr="004A4EAF" w:rsidRDefault="00FA4F52" w:rsidP="00C865A5">
      <w:pPr>
        <w:pStyle w:val="ListParagraph"/>
        <w:tabs>
          <w:tab w:val="left" w:pos="990"/>
        </w:tabs>
        <w:rPr>
          <w:bCs/>
        </w:rPr>
      </w:pPr>
    </w:p>
    <w:p w14:paraId="7B26873E" w14:textId="2D58DB51" w:rsidR="007B159F" w:rsidRPr="004A4EAF" w:rsidRDefault="007B159F" w:rsidP="00D72439">
      <w:pPr>
        <w:tabs>
          <w:tab w:val="left" w:pos="990"/>
        </w:tabs>
        <w:rPr>
          <w:bCs/>
          <w:sz w:val="22"/>
        </w:rPr>
      </w:pPr>
      <w:r w:rsidRPr="004A4EAF">
        <w:rPr>
          <w:bCs/>
          <w:sz w:val="22"/>
        </w:rPr>
        <w:t xml:space="preserve">  </w:t>
      </w:r>
      <w:r w:rsidR="007B41D0" w:rsidRPr="004A4EAF">
        <w:rPr>
          <w:bCs/>
          <w:sz w:val="22"/>
        </w:rPr>
        <w:t>TOOLS</w:t>
      </w:r>
      <w:r w:rsidR="001D6D77" w:rsidRPr="004A4EAF">
        <w:rPr>
          <w:bCs/>
          <w:sz w:val="22"/>
        </w:rPr>
        <w:t xml:space="preserve">                                                                                  OTHER </w:t>
      </w:r>
      <w:r w:rsidR="00815610" w:rsidRPr="004A4EAF">
        <w:rPr>
          <w:bCs/>
          <w:sz w:val="22"/>
        </w:rPr>
        <w:t xml:space="preserve">SKILLS </w:t>
      </w:r>
    </w:p>
    <w:p w14:paraId="3018BBCC" w14:textId="1E07FD43" w:rsidR="00E12CC8" w:rsidRPr="004A4EAF" w:rsidRDefault="00815610" w:rsidP="00D72439">
      <w:pPr>
        <w:tabs>
          <w:tab w:val="left" w:pos="990"/>
        </w:tabs>
        <w:rPr>
          <w:bCs/>
          <w:sz w:val="22"/>
        </w:rPr>
      </w:pPr>
      <w:r w:rsidRPr="004A4EAF">
        <w:rPr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8BBB7F" wp14:editId="431D6A3C">
                <wp:simplePos x="0" y="0"/>
                <wp:positionH relativeFrom="column">
                  <wp:posOffset>3533457</wp:posOffset>
                </wp:positionH>
                <wp:positionV relativeFrom="paragraph">
                  <wp:posOffset>51435</wp:posOffset>
                </wp:positionV>
                <wp:extent cx="2543175" cy="9525"/>
                <wp:effectExtent l="0" t="0" r="28575" b="28575"/>
                <wp:wrapNone/>
                <wp:docPr id="175925320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3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07779886" id="Straight Connector 3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2pt,4.05pt" to="478.4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" strokecolor="#94b6d2 [3204]" strokeweight=".5pt">
                <v:stroke joinstyle="miter"/>
              </v:line>
            </w:pict>
          </mc:Fallback>
        </mc:AlternateContent>
      </w:r>
      <w:r w:rsidR="007B159F" w:rsidRPr="004A4EAF">
        <w:rPr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87BE9F" wp14:editId="4B35C761">
                <wp:simplePos x="0" y="0"/>
                <wp:positionH relativeFrom="column">
                  <wp:posOffset>14288</wp:posOffset>
                </wp:positionH>
                <wp:positionV relativeFrom="paragraph">
                  <wp:posOffset>60959</wp:posOffset>
                </wp:positionV>
                <wp:extent cx="2257425" cy="0"/>
                <wp:effectExtent l="0" t="0" r="0" b="0"/>
                <wp:wrapNone/>
                <wp:docPr id="5004371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7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0CCFF4C2" id="Straight Connector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5pt,4.8pt" to="178.9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" strokecolor="#94b6d2 [3204]" strokeweight=".5pt">
                <v:stroke joinstyle="miter"/>
              </v:line>
            </w:pict>
          </mc:Fallback>
        </mc:AlternateContent>
      </w:r>
    </w:p>
    <w:p w14:paraId="141CEEC1" w14:textId="66AED88B" w:rsidR="003C26E3" w:rsidRPr="004A4EAF" w:rsidRDefault="00815610" w:rsidP="0058268E">
      <w:pPr>
        <w:tabs>
          <w:tab w:val="left" w:pos="990"/>
        </w:tabs>
        <w:rPr>
          <w:bCs/>
        </w:rPr>
      </w:pPr>
      <w:r w:rsidRPr="004A4EAF">
        <w:rPr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45CA53" wp14:editId="50504E9D">
                <wp:simplePos x="0" y="0"/>
                <wp:positionH relativeFrom="column">
                  <wp:posOffset>3100388</wp:posOffset>
                </wp:positionH>
                <wp:positionV relativeFrom="paragraph">
                  <wp:posOffset>141922</wp:posOffset>
                </wp:positionV>
                <wp:extent cx="0" cy="1309687"/>
                <wp:effectExtent l="0" t="0" r="38100" b="24130"/>
                <wp:wrapNone/>
                <wp:docPr id="105770017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96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51E91E34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15pt,11.15pt" to="244.15pt,1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" strokecolor="#d8b25c [3207]" strokeweight=".5pt">
                <v:stroke joinstyle="miter"/>
              </v:line>
            </w:pict>
          </mc:Fallback>
        </mc:AlternateContent>
      </w:r>
      <w:r w:rsidR="00EC7199" w:rsidRPr="004A4EAF">
        <w:rPr>
          <w:bCs/>
        </w:rPr>
        <w:t xml:space="preserve">           </w:t>
      </w:r>
      <w:r w:rsidR="003C26E3" w:rsidRPr="004A4EAF">
        <w:rPr>
          <w:bCs/>
        </w:rPr>
        <w:t>TFS</w:t>
      </w:r>
      <w:r w:rsidR="007F297D" w:rsidRPr="004A4EAF">
        <w:rPr>
          <w:bCs/>
        </w:rPr>
        <w:t xml:space="preserve">                                                                         </w:t>
      </w:r>
      <w:r w:rsidR="000307AF" w:rsidRPr="004A4EAF">
        <w:rPr>
          <w:bCs/>
        </w:rPr>
        <w:t xml:space="preserve">                               </w:t>
      </w:r>
      <w:r w:rsidR="00B00877" w:rsidRPr="004A4EAF">
        <w:rPr>
          <w:bCs/>
        </w:rPr>
        <w:t xml:space="preserve"> </w:t>
      </w:r>
      <w:r w:rsidR="00A141E2" w:rsidRPr="004A4EAF">
        <w:rPr>
          <w:bCs/>
        </w:rPr>
        <w:t xml:space="preserve">Demo and Presentation </w:t>
      </w:r>
      <w:r w:rsidR="007F297D" w:rsidRPr="004A4EAF">
        <w:rPr>
          <w:bCs/>
        </w:rPr>
        <w:t xml:space="preserve">                                           </w:t>
      </w:r>
      <w:r w:rsidR="002337A9" w:rsidRPr="004A4EAF">
        <w:rPr>
          <w:bCs/>
        </w:rPr>
        <w:t xml:space="preserve"> </w:t>
      </w:r>
    </w:p>
    <w:p w14:paraId="5ACEFD61" w14:textId="7DDEC815" w:rsidR="003C26E3" w:rsidRPr="004A4EAF" w:rsidRDefault="00B37F1A" w:rsidP="003673D9">
      <w:pPr>
        <w:tabs>
          <w:tab w:val="left" w:pos="990"/>
        </w:tabs>
        <w:ind w:left="284"/>
        <w:rPr>
          <w:bCs/>
        </w:rPr>
      </w:pPr>
      <w:r w:rsidRPr="004A4EAF">
        <w:rPr>
          <w:bCs/>
        </w:rPr>
        <w:t xml:space="preserve">     </w:t>
      </w:r>
      <w:r w:rsidR="003C26E3" w:rsidRPr="004A4EAF">
        <w:rPr>
          <w:bCs/>
        </w:rPr>
        <w:t>SQL Server</w:t>
      </w:r>
      <w:r w:rsidR="00A141E2" w:rsidRPr="004A4EAF">
        <w:rPr>
          <w:bCs/>
        </w:rPr>
        <w:t xml:space="preserve">                                                                                          </w:t>
      </w:r>
      <w:r w:rsidR="00B00877" w:rsidRPr="004A4EAF">
        <w:rPr>
          <w:bCs/>
        </w:rPr>
        <w:t xml:space="preserve"> </w:t>
      </w:r>
      <w:r w:rsidR="00A141E2" w:rsidRPr="004A4EAF">
        <w:rPr>
          <w:bCs/>
        </w:rPr>
        <w:t xml:space="preserve"> </w:t>
      </w:r>
      <w:r w:rsidR="001420F8" w:rsidRPr="004A4EAF">
        <w:rPr>
          <w:bCs/>
        </w:rPr>
        <w:t>Leadershi</w:t>
      </w:r>
      <w:r w:rsidR="003673D9">
        <w:rPr>
          <w:bCs/>
        </w:rPr>
        <w:t>p</w:t>
      </w:r>
    </w:p>
    <w:p w14:paraId="0CC897A1" w14:textId="1655D91B" w:rsidR="001F50E7" w:rsidRPr="004A4EAF" w:rsidRDefault="00EC7199" w:rsidP="001F50E7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           </w:t>
      </w:r>
      <w:r w:rsidR="00A93E18" w:rsidRPr="004A4EAF">
        <w:rPr>
          <w:bCs/>
        </w:rPr>
        <w:t>POSTMAN</w:t>
      </w:r>
      <w:r w:rsidR="008B2254" w:rsidRPr="004A4EAF">
        <w:rPr>
          <w:bCs/>
        </w:rPr>
        <w:t xml:space="preserve">       </w:t>
      </w:r>
      <w:r w:rsidR="001F50E7" w:rsidRPr="004A4EAF">
        <w:rPr>
          <w:bCs/>
        </w:rPr>
        <w:t xml:space="preserve">                                                                                     </w:t>
      </w:r>
      <w:r w:rsidR="00B00877" w:rsidRPr="004A4EAF">
        <w:rPr>
          <w:bCs/>
        </w:rPr>
        <w:t xml:space="preserve"> </w:t>
      </w:r>
      <w:r w:rsidR="0064744F" w:rsidRPr="004A4EAF">
        <w:rPr>
          <w:bCs/>
        </w:rPr>
        <w:t xml:space="preserve">Good Communication Skill  </w:t>
      </w:r>
      <w:r w:rsidR="008B2254" w:rsidRPr="004A4EAF">
        <w:rPr>
          <w:bCs/>
        </w:rPr>
        <w:t xml:space="preserve">                                                                                  </w:t>
      </w:r>
      <w:r w:rsidR="001F50E7" w:rsidRPr="004A4EAF">
        <w:rPr>
          <w:bCs/>
        </w:rPr>
        <w:t xml:space="preserve">                               </w:t>
      </w:r>
    </w:p>
    <w:p w14:paraId="56AB7312" w14:textId="34DDFA56" w:rsidR="003673D9" w:rsidRPr="004A4EAF" w:rsidRDefault="001F50E7" w:rsidP="001F50E7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    </w:t>
      </w:r>
      <w:r w:rsidR="00EC7199" w:rsidRPr="004A4EAF">
        <w:rPr>
          <w:bCs/>
        </w:rPr>
        <w:t xml:space="preserve">      </w:t>
      </w:r>
      <w:r w:rsidR="00A93E18" w:rsidRPr="004A4EAF">
        <w:rPr>
          <w:bCs/>
        </w:rPr>
        <w:t>JMeter</w:t>
      </w:r>
      <w:r w:rsidR="00B362DB" w:rsidRPr="004A4EAF">
        <w:rPr>
          <w:bCs/>
        </w:rPr>
        <w:t xml:space="preserve">                                                                                                 </w:t>
      </w:r>
      <w:r w:rsidR="00B00877" w:rsidRPr="004A4EAF">
        <w:rPr>
          <w:bCs/>
        </w:rPr>
        <w:t xml:space="preserve"> </w:t>
      </w:r>
      <w:r w:rsidR="00B362DB" w:rsidRPr="004A4EAF">
        <w:rPr>
          <w:bCs/>
        </w:rPr>
        <w:t xml:space="preserve"> </w:t>
      </w:r>
      <w:r w:rsidR="003B210C" w:rsidRPr="004A4EAF">
        <w:rPr>
          <w:bCs/>
        </w:rPr>
        <w:t xml:space="preserve">Quick </w:t>
      </w:r>
      <w:r w:rsidR="00BD3B08" w:rsidRPr="004A4EAF">
        <w:rPr>
          <w:bCs/>
        </w:rPr>
        <w:t xml:space="preserve">Lerner </w:t>
      </w:r>
    </w:p>
    <w:p w14:paraId="0D1452EB" w14:textId="75398EE1" w:rsidR="0058268E" w:rsidRPr="004A4EAF" w:rsidRDefault="0064744F" w:rsidP="00EC7199">
      <w:pPr>
        <w:tabs>
          <w:tab w:val="left" w:pos="990"/>
        </w:tabs>
        <w:rPr>
          <w:bCs/>
        </w:rPr>
      </w:pPr>
      <w:r w:rsidRPr="004A4EAF">
        <w:rPr>
          <w:bCs/>
        </w:rPr>
        <w:t xml:space="preserve">   </w:t>
      </w:r>
      <w:r w:rsidR="001D6926" w:rsidRPr="004A4EAF">
        <w:rPr>
          <w:bCs/>
        </w:rPr>
        <w:t xml:space="preserve">      </w:t>
      </w:r>
      <w:r w:rsidRPr="004A4EAF">
        <w:rPr>
          <w:bCs/>
        </w:rPr>
        <w:t xml:space="preserve"> </w:t>
      </w:r>
      <w:r w:rsidR="001D65B1" w:rsidRPr="004A4EAF">
        <w:rPr>
          <w:bCs/>
        </w:rPr>
        <w:t>TestProject</w:t>
      </w:r>
      <w:r w:rsidRPr="004A4EAF">
        <w:rPr>
          <w:bCs/>
        </w:rPr>
        <w:t xml:space="preserve">                                                                                            </w:t>
      </w:r>
      <w:r w:rsidR="001F50E7" w:rsidRPr="004A4EAF">
        <w:rPr>
          <w:rFonts w:eastAsia="Times New Roman" w:cs="Times New Roman"/>
          <w:bCs/>
          <w:color w:val="111111"/>
          <w:szCs w:val="18"/>
          <w:lang w:val="en-IN" w:eastAsia="en-IN"/>
        </w:rPr>
        <w:t>Effective Troubleshooting Proficiency in resolving</w:t>
      </w:r>
      <w:r w:rsidR="001D6926" w:rsidRPr="004A4EAF">
        <w:rPr>
          <w:rFonts w:eastAsia="Times New Roman" w:cs="Times New Roman"/>
          <w:bCs/>
          <w:color w:val="111111"/>
          <w:szCs w:val="18"/>
          <w:lang w:val="en-IN" w:eastAsia="en-IN"/>
        </w:rPr>
        <w:t xml:space="preserve"> </w:t>
      </w:r>
      <w:r w:rsidR="001F50E7" w:rsidRPr="004A4EAF">
        <w:rPr>
          <w:rFonts w:eastAsia="Times New Roman" w:cs="Times New Roman"/>
          <w:bCs/>
          <w:color w:val="111111"/>
          <w:szCs w:val="18"/>
          <w:lang w:val="en-IN" w:eastAsia="en-IN"/>
        </w:rPr>
        <w:t>issues.</w:t>
      </w:r>
      <w:r w:rsidR="00BD3B08" w:rsidRPr="004A4EAF">
        <w:rPr>
          <w:bCs/>
        </w:rPr>
        <w:t xml:space="preserve">                                                                                            </w:t>
      </w:r>
    </w:p>
    <w:p w14:paraId="0D1452EB" w14:textId="75398EE1" w:rsidR="0058268E" w:rsidRPr="004A4EAF" w:rsidRDefault="0064744F" w:rsidP="00EC7199">
      <w:pPr>
        <w:tabs>
          <w:tab w:val="left" w:pos="990"/>
        </w:tabs>
        <w:rPr>
          <w:bCs/>
        </w:rPr>
      </w:pPr>
      <w:r w:rsidRPr="004A4EAF">
        <w:rPr>
          <w:bCs/>
        </w:rPr>
        <w:t>GitHub Copilot                                                                                                         Prompt Engineering &amp; AI Agents</w:t>
      </w:r>
      <w:r w:rsidR="001D6926" w:rsidRPr="004A4EAF">
        <w:rPr>
          <w:bCs/>
        </w:rPr>
      </w:r>
      <w:r w:rsidRPr="004A4EAF">
        <w:rPr>
          <w:bCs/>
        </w:rPr>
      </w:r>
      <w:r w:rsidR="001D65B1" w:rsidRPr="004A4EAF">
        <w:rPr>
          <w:bCs/>
        </w:rPr>
      </w:r>
      <w:r w:rsidRPr="004A4EAF">
        <w:rPr>
          <w:bCs/>
        </w:rPr>
      </w:r>
      <w:r w:rsidR="001F50E7" w:rsidRPr="004A4EAF">
        <w:rPr>
          <w:rFonts w:eastAsia="Times New Roman" w:cs="Times New Roman"/>
          <w:bCs/>
          <w:color w:val="111111"/>
          <w:szCs w:val="18"/>
          <w:lang w:val="en-IN" w:eastAsia="en-IN"/>
        </w:rPr>
      </w:r>
      <w:r w:rsidR="001D6926" w:rsidRPr="004A4EAF">
        <w:rPr>
          <w:rFonts w:eastAsia="Times New Roman" w:cs="Times New Roman"/>
          <w:bCs/>
          <w:color w:val="111111"/>
          <w:szCs w:val="18"/>
          <w:lang w:val="en-IN" w:eastAsia="en-IN"/>
        </w:rPr>
      </w:r>
      <w:r w:rsidR="001F50E7" w:rsidRPr="004A4EAF">
        <w:rPr>
          <w:rFonts w:eastAsia="Times New Roman" w:cs="Times New Roman"/>
          <w:bCs/>
          <w:color w:val="111111"/>
          <w:szCs w:val="18"/>
          <w:lang w:val="en-IN" w:eastAsia="en-IN"/>
        </w:rPr>
      </w:r>
      <w:r w:rsidR="00BD3B08" w:rsidRPr="004A4EAF">
        <w:rPr>
          <w:bCs/>
        </w:rPr>
      </w:r>
    </w:p>
    <w:p w14:paraId="26328248" w14:textId="1FE45D90" w:rsidR="007F69E0" w:rsidRPr="004A4EAF" w:rsidRDefault="007F69E0" w:rsidP="00D72439">
      <w:pPr>
        <w:tabs>
          <w:tab w:val="left" w:pos="990"/>
        </w:tabs>
        <w:rPr>
          <w:bCs/>
          <w:sz w:val="22"/>
        </w:rPr>
      </w:pPr>
    </w:p>
    <w:p w14:paraId="35CF08A9" w14:textId="5CB643B5" w:rsidR="007F69E0" w:rsidRDefault="007F69E0" w:rsidP="000C45FF">
      <w:pPr>
        <w:tabs>
          <w:tab w:val="left" w:pos="990"/>
        </w:tabs>
        <w:rPr>
          <w:bCs/>
        </w:rPr>
      </w:pPr>
    </w:p>
    <w:p w14:paraId="57505038" w14:textId="3F22498A" w:rsidR="003673D9" w:rsidRDefault="003673D9" w:rsidP="000C45FF">
      <w:pPr>
        <w:tabs>
          <w:tab w:val="left" w:pos="990"/>
        </w:tabs>
        <w:rPr>
          <w:bCs/>
        </w:rPr>
      </w:pPr>
    </w:p>
    <w:p w14:paraId="79493E2D" w14:textId="77777777" w:rsidR="003673D9" w:rsidRDefault="003673D9" w:rsidP="003673D9">
      <w:pPr>
        <w:pStyle w:val="Default"/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704"/>
        <w:gridCol w:w="2704"/>
        <w:gridCol w:w="3009"/>
      </w:tblGrid>
      <w:tr w:rsidR="003673D9" w14:paraId="49E8FEF9" w14:textId="77777777" w:rsidTr="0099191D">
        <w:trPr>
          <w:trHeight w:val="106"/>
        </w:trPr>
        <w:tc>
          <w:tcPr>
            <w:tcW w:w="2704" w:type="dxa"/>
          </w:tcPr>
          <w:p w14:paraId="09E3429B" w14:textId="0252140D" w:rsidR="003673D9" w:rsidRDefault="003673D9" w:rsidP="00724111">
            <w:pPr>
              <w:pStyle w:val="Default"/>
              <w:ind w:left="720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Technology/Tool </w:t>
            </w:r>
          </w:p>
        </w:tc>
        <w:tc>
          <w:tcPr>
            <w:tcW w:w="2704" w:type="dxa"/>
          </w:tcPr>
          <w:p w14:paraId="6E7EEA54" w14:textId="77777777" w:rsidR="003673D9" w:rsidRDefault="003673D9" w:rsidP="00724111">
            <w:pPr>
              <w:pStyle w:val="Default"/>
              <w:ind w:left="720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Last Used </w:t>
            </w:r>
          </w:p>
        </w:tc>
        <w:tc>
          <w:tcPr>
            <w:tcW w:w="3009" w:type="dxa"/>
          </w:tcPr>
          <w:p w14:paraId="7E747E38" w14:textId="77777777" w:rsidR="003673D9" w:rsidRDefault="003673D9" w:rsidP="00724111">
            <w:pPr>
              <w:pStyle w:val="Default"/>
              <w:ind w:left="720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Year of Experience </w:t>
            </w:r>
          </w:p>
          <w:p w14:paraId="15F0974C" w14:textId="5AF4DAA3" w:rsidR="00724111" w:rsidRDefault="00724111" w:rsidP="00724111">
            <w:pPr>
              <w:pStyle w:val="Default"/>
              <w:ind w:left="720"/>
              <w:rPr>
                <w:sz w:val="23"/>
                <w:szCs w:val="23"/>
              </w:rPr>
            </w:pPr>
          </w:p>
        </w:tc>
      </w:tr>
      <w:tr w:rsidR="003673D9" w14:paraId="02B98021" w14:textId="77777777" w:rsidTr="0099191D">
        <w:trPr>
          <w:trHeight w:val="107"/>
        </w:trPr>
        <w:tc>
          <w:tcPr>
            <w:tcW w:w="2704" w:type="dxa"/>
          </w:tcPr>
          <w:p w14:paraId="0A8A716C" w14:textId="4D543CB8" w:rsidR="00724111" w:rsidRPr="00B320E4" w:rsidRDefault="003673D9" w:rsidP="00B320E4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Scrum</w:t>
            </w:r>
          </w:p>
        </w:tc>
        <w:tc>
          <w:tcPr>
            <w:tcW w:w="2704" w:type="dxa"/>
          </w:tcPr>
          <w:p w14:paraId="7C2E0357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0C4308E9" w14:textId="5E8AB46A" w:rsidR="003673D9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  <w:r w:rsidR="003673D9">
              <w:rPr>
                <w:sz w:val="23"/>
                <w:szCs w:val="23"/>
              </w:rPr>
              <w:t xml:space="preserve">Years </w:t>
            </w:r>
            <w:r>
              <w:rPr>
                <w:sz w:val="23"/>
                <w:szCs w:val="23"/>
              </w:rPr>
              <w:t>11</w:t>
            </w:r>
            <w:r w:rsidR="003673D9">
              <w:rPr>
                <w:sz w:val="23"/>
                <w:szCs w:val="23"/>
              </w:rPr>
              <w:t xml:space="preserve"> Months </w:t>
            </w:r>
          </w:p>
        </w:tc>
      </w:tr>
      <w:tr w:rsidR="003673D9" w14:paraId="2B5071C9" w14:textId="77777777" w:rsidTr="0099191D">
        <w:trPr>
          <w:trHeight w:val="107"/>
        </w:trPr>
        <w:tc>
          <w:tcPr>
            <w:tcW w:w="2704" w:type="dxa"/>
          </w:tcPr>
          <w:p w14:paraId="21752F48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Selenium </w:t>
            </w:r>
          </w:p>
        </w:tc>
        <w:tc>
          <w:tcPr>
            <w:tcW w:w="2704" w:type="dxa"/>
          </w:tcPr>
          <w:p w14:paraId="27A3A6F7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4C4918FD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 Years 3 Months </w:t>
            </w:r>
          </w:p>
        </w:tc>
      </w:tr>
      <w:tr w:rsidR="003673D9" w14:paraId="4543B25F" w14:textId="77777777" w:rsidTr="0099191D">
        <w:trPr>
          <w:trHeight w:val="107"/>
        </w:trPr>
        <w:tc>
          <w:tcPr>
            <w:tcW w:w="2704" w:type="dxa"/>
          </w:tcPr>
          <w:p w14:paraId="4829F79F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API Testing </w:t>
            </w:r>
          </w:p>
        </w:tc>
        <w:tc>
          <w:tcPr>
            <w:tcW w:w="2704" w:type="dxa"/>
          </w:tcPr>
          <w:p w14:paraId="0D0D732B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5807FB62" w14:textId="29292662" w:rsidR="003673D9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  <w:r w:rsidR="003673D9">
              <w:rPr>
                <w:sz w:val="23"/>
                <w:szCs w:val="23"/>
              </w:rPr>
              <w:t xml:space="preserve"> Year 0 Months </w:t>
            </w:r>
          </w:p>
        </w:tc>
      </w:tr>
      <w:tr w:rsidR="003673D9" w14:paraId="318F3510" w14:textId="77777777" w:rsidTr="0099191D">
        <w:trPr>
          <w:trHeight w:val="107"/>
        </w:trPr>
        <w:tc>
          <w:tcPr>
            <w:tcW w:w="2704" w:type="dxa"/>
          </w:tcPr>
          <w:p w14:paraId="511EC333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Team Foundation Server </w:t>
            </w:r>
          </w:p>
        </w:tc>
        <w:tc>
          <w:tcPr>
            <w:tcW w:w="2704" w:type="dxa"/>
          </w:tcPr>
          <w:p w14:paraId="24334974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5E95BD62" w14:textId="5825424C" w:rsidR="003673D9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  <w:r w:rsidR="003673D9">
              <w:rPr>
                <w:sz w:val="23"/>
                <w:szCs w:val="23"/>
              </w:rPr>
              <w:t xml:space="preserve"> Years 1</w:t>
            </w:r>
            <w:r>
              <w:rPr>
                <w:sz w:val="23"/>
                <w:szCs w:val="23"/>
              </w:rPr>
              <w:t>1</w:t>
            </w:r>
            <w:r w:rsidR="003673D9">
              <w:rPr>
                <w:sz w:val="23"/>
                <w:szCs w:val="23"/>
              </w:rPr>
              <w:t xml:space="preserve"> Month </w:t>
            </w:r>
          </w:p>
        </w:tc>
      </w:tr>
      <w:tr w:rsidR="003673D9" w14:paraId="3A2565DE" w14:textId="77777777" w:rsidTr="0099191D">
        <w:trPr>
          <w:trHeight w:val="107"/>
        </w:trPr>
        <w:tc>
          <w:tcPr>
            <w:tcW w:w="2704" w:type="dxa"/>
          </w:tcPr>
          <w:p w14:paraId="5DF38632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SQL Server </w:t>
            </w:r>
          </w:p>
        </w:tc>
        <w:tc>
          <w:tcPr>
            <w:tcW w:w="2704" w:type="dxa"/>
          </w:tcPr>
          <w:p w14:paraId="62700EC5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7FF376E7" w14:textId="6189AF3D" w:rsidR="003673D9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  <w:r w:rsidR="003673D9">
              <w:rPr>
                <w:sz w:val="23"/>
                <w:szCs w:val="23"/>
              </w:rPr>
              <w:t xml:space="preserve"> Years </w:t>
            </w:r>
            <w:r>
              <w:rPr>
                <w:sz w:val="23"/>
                <w:szCs w:val="23"/>
              </w:rPr>
              <w:t>11</w:t>
            </w:r>
            <w:r w:rsidR="003673D9">
              <w:rPr>
                <w:sz w:val="23"/>
                <w:szCs w:val="23"/>
              </w:rPr>
              <w:t xml:space="preserve"> Months </w:t>
            </w:r>
          </w:p>
        </w:tc>
      </w:tr>
      <w:tr w:rsidR="003673D9" w14:paraId="7F3DE0E4" w14:textId="77777777" w:rsidTr="0099191D">
        <w:trPr>
          <w:trHeight w:val="107"/>
        </w:trPr>
        <w:tc>
          <w:tcPr>
            <w:tcW w:w="2704" w:type="dxa"/>
          </w:tcPr>
          <w:p w14:paraId="47C1C97E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Agile Foundations </w:t>
            </w:r>
          </w:p>
        </w:tc>
        <w:tc>
          <w:tcPr>
            <w:tcW w:w="2704" w:type="dxa"/>
          </w:tcPr>
          <w:p w14:paraId="705BCA6D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0C71A7C5" w14:textId="10E63B6D" w:rsidR="003673D9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  <w:r w:rsidR="003673D9">
              <w:rPr>
                <w:sz w:val="23"/>
                <w:szCs w:val="23"/>
              </w:rPr>
              <w:t xml:space="preserve"> Year </w:t>
            </w:r>
            <w:r>
              <w:rPr>
                <w:sz w:val="23"/>
                <w:szCs w:val="23"/>
              </w:rPr>
              <w:t>11</w:t>
            </w:r>
            <w:r w:rsidR="003673D9">
              <w:rPr>
                <w:sz w:val="23"/>
                <w:szCs w:val="23"/>
              </w:rPr>
              <w:t xml:space="preserve"> Month </w:t>
            </w:r>
          </w:p>
        </w:tc>
      </w:tr>
      <w:tr w:rsidR="003673D9" w14:paraId="6118932E" w14:textId="77777777" w:rsidTr="0099191D">
        <w:trPr>
          <w:trHeight w:val="107"/>
        </w:trPr>
        <w:tc>
          <w:tcPr>
            <w:tcW w:w="2704" w:type="dxa"/>
          </w:tcPr>
          <w:p w14:paraId="03E9911B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Black Box Testing </w:t>
            </w:r>
          </w:p>
        </w:tc>
        <w:tc>
          <w:tcPr>
            <w:tcW w:w="2704" w:type="dxa"/>
          </w:tcPr>
          <w:p w14:paraId="3270591B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1B171F4D" w14:textId="3F8DEA61" w:rsidR="003673D9" w:rsidRDefault="0099191D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  <w:r w:rsidR="003673D9">
              <w:rPr>
                <w:sz w:val="23"/>
                <w:szCs w:val="23"/>
              </w:rPr>
              <w:t xml:space="preserve"> Years 0 Months </w:t>
            </w:r>
          </w:p>
        </w:tc>
      </w:tr>
      <w:tr w:rsidR="003673D9" w14:paraId="49F5C3FC" w14:textId="77777777" w:rsidTr="0099191D">
        <w:trPr>
          <w:trHeight w:val="107"/>
        </w:trPr>
        <w:tc>
          <w:tcPr>
            <w:tcW w:w="2704" w:type="dxa"/>
          </w:tcPr>
          <w:p w14:paraId="06D32D1F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Functional Testing </w:t>
            </w:r>
          </w:p>
        </w:tc>
        <w:tc>
          <w:tcPr>
            <w:tcW w:w="2704" w:type="dxa"/>
          </w:tcPr>
          <w:p w14:paraId="6E76B6D4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5B50E889" w14:textId="3613B4A1" w:rsidR="003673D9" w:rsidRDefault="00FF2214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  <w:r w:rsidR="0099191D">
              <w:rPr>
                <w:sz w:val="23"/>
                <w:szCs w:val="23"/>
              </w:rPr>
              <w:t xml:space="preserve"> </w:t>
            </w:r>
            <w:r w:rsidR="003673D9">
              <w:rPr>
                <w:sz w:val="23"/>
                <w:szCs w:val="23"/>
              </w:rPr>
              <w:t xml:space="preserve">Years 0 Months </w:t>
            </w:r>
          </w:p>
        </w:tc>
      </w:tr>
      <w:tr w:rsidR="003673D9" w14:paraId="17CC8CE4" w14:textId="77777777" w:rsidTr="0099191D">
        <w:trPr>
          <w:trHeight w:val="107"/>
        </w:trPr>
        <w:tc>
          <w:tcPr>
            <w:tcW w:w="2704" w:type="dxa"/>
          </w:tcPr>
          <w:p w14:paraId="746C69D1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Software development life cycle </w:t>
            </w:r>
          </w:p>
        </w:tc>
        <w:tc>
          <w:tcPr>
            <w:tcW w:w="2704" w:type="dxa"/>
          </w:tcPr>
          <w:p w14:paraId="7E247DDE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58FDB318" w14:textId="240A76BD" w:rsidR="003673D9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  <w:r w:rsidR="003673D9">
              <w:rPr>
                <w:sz w:val="23"/>
                <w:szCs w:val="23"/>
              </w:rPr>
              <w:t xml:space="preserve"> Years </w:t>
            </w:r>
            <w:r>
              <w:rPr>
                <w:sz w:val="23"/>
                <w:szCs w:val="23"/>
              </w:rPr>
              <w:t>11</w:t>
            </w:r>
            <w:r w:rsidR="003673D9">
              <w:rPr>
                <w:sz w:val="23"/>
                <w:szCs w:val="23"/>
              </w:rPr>
              <w:t xml:space="preserve"> Months </w:t>
            </w:r>
          </w:p>
        </w:tc>
      </w:tr>
      <w:tr w:rsidR="003673D9" w14:paraId="62A522A5" w14:textId="77777777" w:rsidTr="0099191D">
        <w:trPr>
          <w:trHeight w:val="107"/>
        </w:trPr>
        <w:tc>
          <w:tcPr>
            <w:tcW w:w="2704" w:type="dxa"/>
          </w:tcPr>
          <w:p w14:paraId="1D45D342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Regression Testing </w:t>
            </w:r>
          </w:p>
        </w:tc>
        <w:tc>
          <w:tcPr>
            <w:tcW w:w="2704" w:type="dxa"/>
          </w:tcPr>
          <w:p w14:paraId="1AC648F2" w14:textId="77777777" w:rsidR="003673D9" w:rsidRDefault="003673D9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2025 </w:t>
            </w:r>
          </w:p>
        </w:tc>
        <w:tc>
          <w:tcPr>
            <w:tcW w:w="3009" w:type="dxa"/>
          </w:tcPr>
          <w:p w14:paraId="43E927B5" w14:textId="19A4A9FE" w:rsidR="003673D9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  <w:r w:rsidR="003673D9">
              <w:rPr>
                <w:sz w:val="23"/>
                <w:szCs w:val="23"/>
              </w:rPr>
              <w:t xml:space="preserve"> Years </w:t>
            </w:r>
            <w:r>
              <w:rPr>
                <w:sz w:val="23"/>
                <w:szCs w:val="23"/>
              </w:rPr>
              <w:t>11</w:t>
            </w:r>
            <w:r w:rsidR="003673D9">
              <w:rPr>
                <w:sz w:val="23"/>
                <w:szCs w:val="23"/>
              </w:rPr>
              <w:t xml:space="preserve"> Months </w:t>
            </w:r>
          </w:p>
        </w:tc>
      </w:tr>
      <w:tr w:rsidR="00724111" w14:paraId="11B7FAC7" w14:textId="77777777" w:rsidTr="0099191D">
        <w:trPr>
          <w:trHeight w:val="107"/>
        </w:trPr>
        <w:tc>
          <w:tcPr>
            <w:tcW w:w="2704" w:type="dxa"/>
          </w:tcPr>
          <w:p w14:paraId="796A2A6B" w14:textId="77777777" w:rsidR="00724111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POSTMAN</w:t>
            </w:r>
          </w:p>
          <w:p w14:paraId="70A8104A" w14:textId="77777777" w:rsidR="00724111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JMETER</w:t>
            </w:r>
          </w:p>
          <w:p w14:paraId="78F99E78" w14:textId="77777777" w:rsidR="00724111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Manual Testing</w:t>
            </w:r>
          </w:p>
          <w:p w14:paraId="1C624D9C" w14:textId="77777777" w:rsidR="00B320E4" w:rsidRDefault="00B320E4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Database testing </w:t>
            </w:r>
          </w:p>
          <w:p w14:paraId="54329A04" w14:textId="77777777" w:rsidR="00AC1261" w:rsidRDefault="00307BC6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HTML CSS</w:t>
            </w:r>
          </w:p>
          <w:p w14:paraId="3FEB548F" w14:textId="77777777" w:rsidR="00307BC6" w:rsidRDefault="00307BC6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Test Project</w:t>
            </w:r>
          </w:p>
          <w:p w14:paraId="5A657803" w14:textId="40A55104" w:rsidR="00307BC6" w:rsidRDefault="00307BC6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Jira</w:t>
            </w:r>
          </w:p>
        </w:tc>
        <w:tc>
          <w:tcPr>
            <w:tcW w:w="2704" w:type="dxa"/>
          </w:tcPr>
          <w:p w14:paraId="238A9F81" w14:textId="77777777" w:rsidR="00724111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2025</w:t>
            </w:r>
          </w:p>
          <w:p w14:paraId="4BF7658C" w14:textId="0D20130D" w:rsidR="00724111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</w:t>
            </w:r>
            <w:r w:rsidR="00B320E4">
              <w:rPr>
                <w:sz w:val="23"/>
                <w:szCs w:val="23"/>
              </w:rPr>
              <w:t>3</w:t>
            </w:r>
          </w:p>
          <w:p w14:paraId="26C2C9ED" w14:textId="77777777" w:rsidR="00724111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2025</w:t>
            </w:r>
          </w:p>
          <w:p w14:paraId="56145FE4" w14:textId="77777777" w:rsidR="00B320E4" w:rsidRDefault="00B320E4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2025</w:t>
            </w:r>
          </w:p>
          <w:p w14:paraId="2063800E" w14:textId="77777777" w:rsidR="00307BC6" w:rsidRDefault="00307BC6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2020</w:t>
            </w:r>
          </w:p>
          <w:p w14:paraId="2AE2F7B7" w14:textId="77777777" w:rsidR="00307BC6" w:rsidRDefault="00307BC6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2022</w:t>
            </w:r>
          </w:p>
          <w:p w14:paraId="01B9E17C" w14:textId="2D3FE8E0" w:rsidR="00307BC6" w:rsidRDefault="00307BC6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2021</w:t>
            </w:r>
          </w:p>
        </w:tc>
        <w:tc>
          <w:tcPr>
            <w:tcW w:w="3009" w:type="dxa"/>
          </w:tcPr>
          <w:p w14:paraId="6D137965" w14:textId="58970A43" w:rsidR="00724111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 Years</w:t>
            </w:r>
          </w:p>
          <w:p w14:paraId="6A0A5D9A" w14:textId="5D1A2800" w:rsidR="00724111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 Years</w:t>
            </w:r>
          </w:p>
          <w:p w14:paraId="4F7D60B7" w14:textId="36DD02DF" w:rsidR="00724111" w:rsidRDefault="00724111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 Years 11 Months</w:t>
            </w:r>
          </w:p>
          <w:p w14:paraId="57C3F004" w14:textId="3CA8E909" w:rsidR="00307BC6" w:rsidRDefault="00307BC6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 Years</w:t>
            </w:r>
          </w:p>
          <w:p w14:paraId="3700D20A" w14:textId="12CA4819" w:rsidR="00307BC6" w:rsidRDefault="00307BC6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 Years</w:t>
            </w:r>
          </w:p>
          <w:p w14:paraId="753CA0D9" w14:textId="07D5B4F1" w:rsidR="00307BC6" w:rsidRDefault="00307BC6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 months</w:t>
            </w:r>
          </w:p>
          <w:p w14:paraId="2C8B33AE" w14:textId="14A727C6" w:rsidR="00307BC6" w:rsidRDefault="00B903C4" w:rsidP="003673D9">
            <w:pPr>
              <w:pStyle w:val="Default"/>
              <w:numPr>
                <w:ilvl w:val="0"/>
                <w:numId w:val="2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 months </w:t>
            </w:r>
            <w:bookmarkStart w:id="0" w:name="_GoBack"/>
            <w:bookmarkEnd w:id="0"/>
          </w:p>
          <w:p w14:paraId="7A8B1D68" w14:textId="45F416AB" w:rsidR="00307BC6" w:rsidRDefault="00307BC6" w:rsidP="00307BC6">
            <w:pPr>
              <w:pStyle w:val="Default"/>
              <w:rPr>
                <w:sz w:val="23"/>
                <w:szCs w:val="23"/>
              </w:rPr>
            </w:pPr>
          </w:p>
          <w:p w14:paraId="40166993" w14:textId="77777777" w:rsidR="00307BC6" w:rsidRDefault="00307BC6" w:rsidP="00307BC6">
            <w:pPr>
              <w:pStyle w:val="Default"/>
              <w:rPr>
                <w:sz w:val="23"/>
                <w:szCs w:val="23"/>
              </w:rPr>
            </w:pPr>
          </w:p>
          <w:p w14:paraId="3A32B6D6" w14:textId="77777777" w:rsidR="0099191D" w:rsidRDefault="0099191D" w:rsidP="00307BC6">
            <w:pPr>
              <w:pStyle w:val="Default"/>
              <w:rPr>
                <w:sz w:val="23"/>
                <w:szCs w:val="23"/>
              </w:rPr>
            </w:pPr>
          </w:p>
          <w:p w14:paraId="4399B06C" w14:textId="426574AA" w:rsidR="00724111" w:rsidRDefault="0099191D" w:rsidP="0072411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</w:p>
          <w:p w14:paraId="1CAD152D" w14:textId="37121020" w:rsidR="00724111" w:rsidRDefault="00724111" w:rsidP="00724111">
            <w:pPr>
              <w:pStyle w:val="Default"/>
              <w:rPr>
                <w:sz w:val="23"/>
                <w:szCs w:val="23"/>
              </w:rPr>
            </w:pPr>
          </w:p>
          <w:p w14:paraId="4B017EFB" w14:textId="77777777" w:rsidR="00724111" w:rsidRDefault="00724111" w:rsidP="00724111">
            <w:pPr>
              <w:pStyle w:val="Default"/>
              <w:rPr>
                <w:sz w:val="23"/>
                <w:szCs w:val="23"/>
              </w:rPr>
            </w:pPr>
          </w:p>
          <w:p w14:paraId="6A803BA0" w14:textId="77777777" w:rsidR="00724111" w:rsidRDefault="00724111" w:rsidP="00724111">
            <w:pPr>
              <w:pStyle w:val="Default"/>
              <w:rPr>
                <w:sz w:val="23"/>
                <w:szCs w:val="23"/>
              </w:rPr>
            </w:pPr>
          </w:p>
          <w:p w14:paraId="530C1615" w14:textId="561B36D5" w:rsidR="00724111" w:rsidRDefault="00724111" w:rsidP="00724111">
            <w:pPr>
              <w:pStyle w:val="Default"/>
              <w:ind w:left="720"/>
              <w:rPr>
                <w:sz w:val="23"/>
                <w:szCs w:val="23"/>
              </w:rPr>
            </w:pPr>
          </w:p>
        </w:tc>
      </w:tr>
      <w:tr>
        <w:tc>
          <w:tcPr>
            <w:tcW w:type="dxa" w:w="2704"/>
          </w:tcPr>
          <w:p>
            <w:r>
              <w:t>Playwright</w:t>
            </w:r>
          </w:p>
        </w:tc>
        <w:tc>
          <w:tcPr>
            <w:tcW w:type="dxa" w:w="2704"/>
          </w:tcPr>
          <w:p>
            <w:r>
              <w:t>2026</w:t>
            </w:r>
          </w:p>
        </w:tc>
        <w:tc>
          <w:tcPr>
            <w:tcW w:type="dxa" w:w="3009"/>
          </w:tcPr>
          <w:p>
            <w:r>
              <w:t>Recent hands-on experience</w:t>
            </w:r>
          </w:p>
        </w:tc>
      </w:tr>
      <w:tr>
        <w:tc>
          <w:tcPr>
            <w:tcW w:type="dxa" w:w="2704"/>
          </w:tcPr>
          <w:p>
            <w:r>
              <w:t>Playwright MCP Server</w:t>
            </w:r>
          </w:p>
        </w:tc>
        <w:tc>
          <w:tcPr>
            <w:tcW w:type="dxa" w:w="2704"/>
          </w:tcPr>
          <w:p>
            <w:r>
              <w:t>2026</w:t>
            </w:r>
          </w:p>
        </w:tc>
        <w:tc>
          <w:tcPr>
            <w:tcW w:type="dxa" w:w="3009"/>
          </w:tcPr>
          <w:p>
            <w:r>
              <w:t>Recent hands-on experience</w:t>
            </w:r>
          </w:p>
        </w:tc>
      </w:tr>
      <w:tr>
        <w:tc>
          <w:tcPr>
            <w:tcW w:type="dxa" w:w="2704"/>
          </w:tcPr>
          <w:p>
            <w:r>
              <w:t>GitHub Copilot</w:t>
            </w:r>
          </w:p>
        </w:tc>
        <w:tc>
          <w:tcPr>
            <w:tcW w:type="dxa" w:w="2704"/>
          </w:tcPr>
          <w:p>
            <w:r>
              <w:t>2026</w:t>
            </w:r>
          </w:p>
        </w:tc>
        <w:tc>
          <w:tcPr>
            <w:tcW w:type="dxa" w:w="3009"/>
          </w:tcPr>
          <w:p>
            <w:r>
              <w:t>Recent hands-on experience</w:t>
            </w:r>
          </w:p>
        </w:tc>
      </w:tr>
      <w:tr>
        <w:tc>
          <w:tcPr>
            <w:tcW w:type="dxa" w:w="2704"/>
          </w:tcPr>
          <w:p>
            <w:r>
              <w:t>Agentic AI</w:t>
            </w:r>
          </w:p>
        </w:tc>
        <w:tc>
          <w:tcPr>
            <w:tcW w:type="dxa" w:w="2704"/>
          </w:tcPr>
          <w:p>
            <w:r>
              <w:t>2026</w:t>
            </w:r>
          </w:p>
        </w:tc>
        <w:tc>
          <w:tcPr>
            <w:tcW w:type="dxa" w:w="3009"/>
          </w:tcPr>
          <w:p>
            <w:r>
              <w:t>Recent hands-on experience</w:t>
            </w:r>
          </w:p>
        </w:tc>
      </w:tr>
      <w:tr>
        <w:tc>
          <w:tcPr>
            <w:tcW w:type="dxa" w:w="2704"/>
          </w:tcPr>
          <w:p>
            <w:r>
              <w:t>GitHub Copilot Custom AI Agents</w:t>
            </w:r>
          </w:p>
        </w:tc>
        <w:tc>
          <w:tcPr>
            <w:tcW w:type="dxa" w:w="2704"/>
          </w:tcPr>
          <w:p>
            <w:r>
              <w:t>2026</w:t>
            </w:r>
          </w:p>
        </w:tc>
        <w:tc>
          <w:tcPr>
            <w:tcW w:type="dxa" w:w="3009"/>
          </w:tcPr>
          <w:p>
            <w:r>
              <w:t>Recent hands-on experience</w:t>
            </w:r>
          </w:p>
        </w:tc>
      </w:tr>
      <w:tr>
        <w:tc>
          <w:tcPr>
            <w:tcW w:type="dxa" w:w="2704"/>
          </w:tcPr>
          <w:p>
            <w:r>
              <w:t>Autonomous AI Testing Agents</w:t>
            </w:r>
          </w:p>
        </w:tc>
        <w:tc>
          <w:tcPr>
            <w:tcW w:type="dxa" w:w="2704"/>
          </w:tcPr>
          <w:p>
            <w:r>
              <w:t>2026</w:t>
            </w:r>
          </w:p>
        </w:tc>
        <w:tc>
          <w:tcPr>
            <w:tcW w:type="dxa" w:w="3009"/>
          </w:tcPr>
          <w:p>
            <w:r>
              <w:t>Recent hands-on experience</w:t>
            </w:r>
          </w:p>
        </w:tc>
      </w:tr>
      <w:tr>
        <w:tc>
          <w:tcPr>
            <w:tcW w:type="dxa" w:w="2704"/>
          </w:tcPr>
          <w:p>
            <w:r>
              <w:t>Prompt-Based Web Automation</w:t>
            </w:r>
          </w:p>
        </w:tc>
        <w:tc>
          <w:tcPr>
            <w:tcW w:type="dxa" w:w="2704"/>
          </w:tcPr>
          <w:p>
            <w:r>
              <w:t>2026</w:t>
            </w:r>
          </w:p>
        </w:tc>
        <w:tc>
          <w:tcPr>
            <w:tcW w:type="dxa" w:w="3009"/>
          </w:tcPr>
          <w:p>
            <w:r>
              <w:t>Recent hands-on experience</w:t>
            </w:r>
          </w:p>
        </w:tc>
      </w:tr>
      <w:tr>
        <w:tc>
          <w:tcPr>
            <w:tcW w:type="dxa" w:w="2704"/>
          </w:tcPr>
          <w:p>
            <w:r>
              <w:t>Generative AI / LLM Tools</w:t>
            </w:r>
          </w:p>
        </w:tc>
        <w:tc>
          <w:tcPr>
            <w:tcW w:type="dxa" w:w="2704"/>
          </w:tcPr>
          <w:p>
            <w:r>
              <w:t>2026</w:t>
            </w:r>
          </w:p>
        </w:tc>
        <w:tc>
          <w:tcPr>
            <w:tcW w:type="dxa" w:w="3009"/>
          </w:tcPr>
          <w:p>
            <w:r>
              <w:t>Recent hands-on experience</w:t>
            </w:r>
          </w:p>
        </w:tc>
      </w:tr>
    </w:tbl>
    <w:p w14:paraId="216BFAC4" w14:textId="77777777" w:rsidR="003673D9" w:rsidRPr="004A4EAF" w:rsidRDefault="003673D9" w:rsidP="000C45FF">
      <w:pPr>
        <w:tabs>
          <w:tab w:val="left" w:pos="990"/>
        </w:tabs>
        <w:rPr>
          <w:bCs/>
        </w:rPr>
      </w:pPr>
    </w:p>
    <w:sectPr w:rsidR="003673D9" w:rsidRPr="004A4EAF" w:rsidSect="000C45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CF8945" w14:textId="77777777" w:rsidR="00902AD1" w:rsidRDefault="00902AD1" w:rsidP="000C45FF">
      <w:r>
        <w:separator/>
      </w:r>
    </w:p>
  </w:endnote>
  <w:endnote w:type="continuationSeparator" w:id="0">
    <w:p w14:paraId="5B591891" w14:textId="77777777" w:rsidR="00902AD1" w:rsidRDefault="00902AD1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0DDDC8" w14:textId="77777777" w:rsidR="00902AD1" w:rsidRDefault="00902AD1" w:rsidP="000C45FF">
      <w:r>
        <w:separator/>
      </w:r>
    </w:p>
  </w:footnote>
  <w:footnote w:type="continuationSeparator" w:id="0">
    <w:p w14:paraId="4E7536D5" w14:textId="77777777" w:rsidR="00902AD1" w:rsidRDefault="00902AD1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65B9A"/>
    <w:multiLevelType w:val="hybridMultilevel"/>
    <w:tmpl w:val="E08A9164"/>
    <w:lvl w:ilvl="0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" w15:restartNumberingAfterBreak="0">
    <w:nsid w:val="1D22519F"/>
    <w:multiLevelType w:val="hybridMultilevel"/>
    <w:tmpl w:val="008E8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42C55"/>
    <w:multiLevelType w:val="hybridMultilevel"/>
    <w:tmpl w:val="E64A2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33E58"/>
    <w:multiLevelType w:val="hybridMultilevel"/>
    <w:tmpl w:val="3668BD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652A4"/>
    <w:multiLevelType w:val="hybridMultilevel"/>
    <w:tmpl w:val="40427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C1B0E"/>
    <w:multiLevelType w:val="hybridMultilevel"/>
    <w:tmpl w:val="428E9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67BB6"/>
    <w:multiLevelType w:val="hybridMultilevel"/>
    <w:tmpl w:val="B6601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B56FE"/>
    <w:multiLevelType w:val="hybridMultilevel"/>
    <w:tmpl w:val="0B7E3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56339"/>
    <w:multiLevelType w:val="hybridMultilevel"/>
    <w:tmpl w:val="BA9EC524"/>
    <w:lvl w:ilvl="0" w:tplc="40090001">
      <w:start w:val="1"/>
      <w:numFmt w:val="bullet"/>
      <w:lvlText w:val=""/>
      <w:lvlJc w:val="left"/>
      <w:pPr>
        <w:ind w:left="2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3" w:hanging="360"/>
      </w:pPr>
      <w:rPr>
        <w:rFonts w:ascii="Wingdings" w:hAnsi="Wingdings" w:hint="default"/>
      </w:rPr>
    </w:lvl>
  </w:abstractNum>
  <w:abstractNum w:abstractNumId="9" w15:restartNumberingAfterBreak="0">
    <w:nsid w:val="48535458"/>
    <w:multiLevelType w:val="hybridMultilevel"/>
    <w:tmpl w:val="35CC2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8A7B9E">
      <w:numFmt w:val="bullet"/>
      <w:lvlText w:val="•"/>
      <w:lvlJc w:val="left"/>
      <w:pPr>
        <w:ind w:left="1440" w:hanging="360"/>
      </w:pPr>
      <w:rPr>
        <w:rFonts w:ascii="Century Gothic" w:eastAsiaTheme="minorEastAsia" w:hAnsi="Century Gothic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235DAC"/>
    <w:multiLevelType w:val="multilevel"/>
    <w:tmpl w:val="D7F44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2590FC"/>
    <w:multiLevelType w:val="hybridMultilevel"/>
    <w:tmpl w:val="3D1E3854"/>
    <w:lvl w:ilvl="0" w:tplc="39C00B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82965D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D0F1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431C11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5164F3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81E0D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BA9C7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8F88F5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2809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E044138"/>
    <w:multiLevelType w:val="hybridMultilevel"/>
    <w:tmpl w:val="A34E8CB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5A1583"/>
    <w:multiLevelType w:val="hybridMultilevel"/>
    <w:tmpl w:val="07EC5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7D3F96"/>
    <w:multiLevelType w:val="hybridMultilevel"/>
    <w:tmpl w:val="519A0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825734"/>
    <w:multiLevelType w:val="hybridMultilevel"/>
    <w:tmpl w:val="73C25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A62AAA">
      <w:numFmt w:val="bullet"/>
      <w:lvlText w:val="•"/>
      <w:lvlJc w:val="left"/>
      <w:pPr>
        <w:ind w:left="1440" w:hanging="360"/>
      </w:pPr>
      <w:rPr>
        <w:rFonts w:ascii="Century Gothic" w:eastAsiaTheme="minorEastAsia" w:hAnsi="Century Gothic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4F6BE0"/>
    <w:multiLevelType w:val="hybridMultilevel"/>
    <w:tmpl w:val="714875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316E38"/>
    <w:multiLevelType w:val="hybridMultilevel"/>
    <w:tmpl w:val="4678F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227654"/>
    <w:multiLevelType w:val="hybridMultilevel"/>
    <w:tmpl w:val="6F463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5B695B"/>
    <w:multiLevelType w:val="hybridMultilevel"/>
    <w:tmpl w:val="C360D2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2E47C3"/>
    <w:multiLevelType w:val="hybridMultilevel"/>
    <w:tmpl w:val="770A1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783C2B"/>
    <w:multiLevelType w:val="hybridMultilevel"/>
    <w:tmpl w:val="C7FA52FE"/>
    <w:lvl w:ilvl="0" w:tplc="68E22612">
      <w:numFmt w:val="bullet"/>
      <w:lvlText w:val="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4D62ED"/>
    <w:multiLevelType w:val="hybridMultilevel"/>
    <w:tmpl w:val="E5E29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8"/>
  </w:num>
  <w:num w:numId="4">
    <w:abstractNumId w:val="14"/>
  </w:num>
  <w:num w:numId="5">
    <w:abstractNumId w:val="18"/>
  </w:num>
  <w:num w:numId="6">
    <w:abstractNumId w:val="5"/>
  </w:num>
  <w:num w:numId="7">
    <w:abstractNumId w:val="21"/>
  </w:num>
  <w:num w:numId="8">
    <w:abstractNumId w:val="6"/>
  </w:num>
  <w:num w:numId="9">
    <w:abstractNumId w:val="9"/>
  </w:num>
  <w:num w:numId="10">
    <w:abstractNumId w:val="17"/>
  </w:num>
  <w:num w:numId="11">
    <w:abstractNumId w:val="16"/>
  </w:num>
  <w:num w:numId="12">
    <w:abstractNumId w:val="22"/>
  </w:num>
  <w:num w:numId="13">
    <w:abstractNumId w:val="4"/>
  </w:num>
  <w:num w:numId="14">
    <w:abstractNumId w:val="2"/>
  </w:num>
  <w:num w:numId="15">
    <w:abstractNumId w:val="3"/>
  </w:num>
  <w:num w:numId="16">
    <w:abstractNumId w:val="15"/>
  </w:num>
  <w:num w:numId="17">
    <w:abstractNumId w:val="1"/>
  </w:num>
  <w:num w:numId="18">
    <w:abstractNumId w:val="7"/>
  </w:num>
  <w:num w:numId="19">
    <w:abstractNumId w:val="19"/>
  </w:num>
  <w:num w:numId="20">
    <w:abstractNumId w:val="13"/>
  </w:num>
  <w:num w:numId="21">
    <w:abstractNumId w:val="12"/>
  </w:num>
  <w:num w:numId="22">
    <w:abstractNumId w:val="10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EBD"/>
    <w:rsid w:val="00005370"/>
    <w:rsid w:val="000307AF"/>
    <w:rsid w:val="00036450"/>
    <w:rsid w:val="00062174"/>
    <w:rsid w:val="00063FF0"/>
    <w:rsid w:val="000778DB"/>
    <w:rsid w:val="00094499"/>
    <w:rsid w:val="000C45FF"/>
    <w:rsid w:val="000D60DE"/>
    <w:rsid w:val="000D63C6"/>
    <w:rsid w:val="000E3FD1"/>
    <w:rsid w:val="000E61D9"/>
    <w:rsid w:val="000F2651"/>
    <w:rsid w:val="000F3F71"/>
    <w:rsid w:val="00112054"/>
    <w:rsid w:val="001317D8"/>
    <w:rsid w:val="001420F8"/>
    <w:rsid w:val="001525E1"/>
    <w:rsid w:val="00157212"/>
    <w:rsid w:val="001704B3"/>
    <w:rsid w:val="001766E7"/>
    <w:rsid w:val="00180329"/>
    <w:rsid w:val="0019001F"/>
    <w:rsid w:val="001A74A5"/>
    <w:rsid w:val="001B0E6F"/>
    <w:rsid w:val="001B2ABD"/>
    <w:rsid w:val="001D65B1"/>
    <w:rsid w:val="001D6926"/>
    <w:rsid w:val="001D6D77"/>
    <w:rsid w:val="001E0391"/>
    <w:rsid w:val="001E1759"/>
    <w:rsid w:val="001F1ECC"/>
    <w:rsid w:val="001F39A7"/>
    <w:rsid w:val="001F50E7"/>
    <w:rsid w:val="002337A9"/>
    <w:rsid w:val="002400EB"/>
    <w:rsid w:val="00240E66"/>
    <w:rsid w:val="00245450"/>
    <w:rsid w:val="00256CF7"/>
    <w:rsid w:val="002665DC"/>
    <w:rsid w:val="00281FD5"/>
    <w:rsid w:val="002A7EC2"/>
    <w:rsid w:val="002F2EB8"/>
    <w:rsid w:val="0030481B"/>
    <w:rsid w:val="00307BC6"/>
    <w:rsid w:val="003156FC"/>
    <w:rsid w:val="00323BF1"/>
    <w:rsid w:val="003254B5"/>
    <w:rsid w:val="00354F6A"/>
    <w:rsid w:val="003673D9"/>
    <w:rsid w:val="0037121F"/>
    <w:rsid w:val="0038724B"/>
    <w:rsid w:val="003910D8"/>
    <w:rsid w:val="003A5204"/>
    <w:rsid w:val="003A6B7D"/>
    <w:rsid w:val="003B06CA"/>
    <w:rsid w:val="003B0773"/>
    <w:rsid w:val="003B210C"/>
    <w:rsid w:val="003C26E3"/>
    <w:rsid w:val="003C3413"/>
    <w:rsid w:val="003C5FE1"/>
    <w:rsid w:val="003D6204"/>
    <w:rsid w:val="004071FC"/>
    <w:rsid w:val="00410991"/>
    <w:rsid w:val="00432A76"/>
    <w:rsid w:val="00445947"/>
    <w:rsid w:val="0045050E"/>
    <w:rsid w:val="004542C9"/>
    <w:rsid w:val="004813B3"/>
    <w:rsid w:val="00496591"/>
    <w:rsid w:val="004A1A6D"/>
    <w:rsid w:val="004A4EAF"/>
    <w:rsid w:val="004C63E4"/>
    <w:rsid w:val="004C65E8"/>
    <w:rsid w:val="004D150F"/>
    <w:rsid w:val="004D3011"/>
    <w:rsid w:val="004E29DC"/>
    <w:rsid w:val="004F1074"/>
    <w:rsid w:val="00513F98"/>
    <w:rsid w:val="005262AC"/>
    <w:rsid w:val="00555B6B"/>
    <w:rsid w:val="005825AF"/>
    <w:rsid w:val="0058268E"/>
    <w:rsid w:val="00596BFC"/>
    <w:rsid w:val="005A7F99"/>
    <w:rsid w:val="005A7FD2"/>
    <w:rsid w:val="005B1C2F"/>
    <w:rsid w:val="005B69F3"/>
    <w:rsid w:val="005E39D5"/>
    <w:rsid w:val="00600670"/>
    <w:rsid w:val="0062123A"/>
    <w:rsid w:val="006447D9"/>
    <w:rsid w:val="00646E75"/>
    <w:rsid w:val="0064744F"/>
    <w:rsid w:val="0066221D"/>
    <w:rsid w:val="006677D7"/>
    <w:rsid w:val="006771D0"/>
    <w:rsid w:val="00687B25"/>
    <w:rsid w:val="0070323C"/>
    <w:rsid w:val="00715FCB"/>
    <w:rsid w:val="00724111"/>
    <w:rsid w:val="0074002E"/>
    <w:rsid w:val="00743101"/>
    <w:rsid w:val="00743456"/>
    <w:rsid w:val="0074527D"/>
    <w:rsid w:val="00764C9F"/>
    <w:rsid w:val="007730F8"/>
    <w:rsid w:val="007775E1"/>
    <w:rsid w:val="007867A0"/>
    <w:rsid w:val="007927F5"/>
    <w:rsid w:val="007B159F"/>
    <w:rsid w:val="007B1957"/>
    <w:rsid w:val="007B41D0"/>
    <w:rsid w:val="007E15CC"/>
    <w:rsid w:val="007E71F6"/>
    <w:rsid w:val="007F297D"/>
    <w:rsid w:val="007F69E0"/>
    <w:rsid w:val="00802CA0"/>
    <w:rsid w:val="00815610"/>
    <w:rsid w:val="008305A9"/>
    <w:rsid w:val="00834BC9"/>
    <w:rsid w:val="008404A3"/>
    <w:rsid w:val="0086334E"/>
    <w:rsid w:val="008B2254"/>
    <w:rsid w:val="008B3C24"/>
    <w:rsid w:val="008E2520"/>
    <w:rsid w:val="00902AD1"/>
    <w:rsid w:val="009260CD"/>
    <w:rsid w:val="00930240"/>
    <w:rsid w:val="00932D97"/>
    <w:rsid w:val="00940A66"/>
    <w:rsid w:val="00940D04"/>
    <w:rsid w:val="00950E79"/>
    <w:rsid w:val="00952C25"/>
    <w:rsid w:val="00966FCE"/>
    <w:rsid w:val="00984EBE"/>
    <w:rsid w:val="0099191D"/>
    <w:rsid w:val="009B44FB"/>
    <w:rsid w:val="009F1924"/>
    <w:rsid w:val="009F3570"/>
    <w:rsid w:val="00A06BDD"/>
    <w:rsid w:val="00A136A4"/>
    <w:rsid w:val="00A141E2"/>
    <w:rsid w:val="00A15AF0"/>
    <w:rsid w:val="00A2118D"/>
    <w:rsid w:val="00A80072"/>
    <w:rsid w:val="00A93E18"/>
    <w:rsid w:val="00AA47C5"/>
    <w:rsid w:val="00AC1261"/>
    <w:rsid w:val="00AD0A50"/>
    <w:rsid w:val="00AD6C8A"/>
    <w:rsid w:val="00AD76E2"/>
    <w:rsid w:val="00B00877"/>
    <w:rsid w:val="00B20152"/>
    <w:rsid w:val="00B320E4"/>
    <w:rsid w:val="00B33C85"/>
    <w:rsid w:val="00B359E4"/>
    <w:rsid w:val="00B362DB"/>
    <w:rsid w:val="00B37F1A"/>
    <w:rsid w:val="00B42371"/>
    <w:rsid w:val="00B57D98"/>
    <w:rsid w:val="00B70850"/>
    <w:rsid w:val="00B903C4"/>
    <w:rsid w:val="00BA0909"/>
    <w:rsid w:val="00BA133F"/>
    <w:rsid w:val="00BB04C1"/>
    <w:rsid w:val="00BB65AD"/>
    <w:rsid w:val="00BC6C5E"/>
    <w:rsid w:val="00BD2114"/>
    <w:rsid w:val="00BD3B08"/>
    <w:rsid w:val="00C00ED1"/>
    <w:rsid w:val="00C0432E"/>
    <w:rsid w:val="00C066B6"/>
    <w:rsid w:val="00C37BA1"/>
    <w:rsid w:val="00C4674C"/>
    <w:rsid w:val="00C506CF"/>
    <w:rsid w:val="00C636FC"/>
    <w:rsid w:val="00C72BED"/>
    <w:rsid w:val="00C865A5"/>
    <w:rsid w:val="00C900AF"/>
    <w:rsid w:val="00C92216"/>
    <w:rsid w:val="00C9578B"/>
    <w:rsid w:val="00CB0055"/>
    <w:rsid w:val="00CC0C5F"/>
    <w:rsid w:val="00CE7EBD"/>
    <w:rsid w:val="00D2522B"/>
    <w:rsid w:val="00D314EA"/>
    <w:rsid w:val="00D33D53"/>
    <w:rsid w:val="00D35392"/>
    <w:rsid w:val="00D422DE"/>
    <w:rsid w:val="00D4783B"/>
    <w:rsid w:val="00D5459D"/>
    <w:rsid w:val="00D72439"/>
    <w:rsid w:val="00DA1F4D"/>
    <w:rsid w:val="00DB25AB"/>
    <w:rsid w:val="00DD172A"/>
    <w:rsid w:val="00DD195A"/>
    <w:rsid w:val="00E12CC8"/>
    <w:rsid w:val="00E25A26"/>
    <w:rsid w:val="00E4381A"/>
    <w:rsid w:val="00E55D74"/>
    <w:rsid w:val="00E74F0C"/>
    <w:rsid w:val="00EA132B"/>
    <w:rsid w:val="00EB10BB"/>
    <w:rsid w:val="00EC4DDB"/>
    <w:rsid w:val="00EC7199"/>
    <w:rsid w:val="00EE2089"/>
    <w:rsid w:val="00F03694"/>
    <w:rsid w:val="00F17B4B"/>
    <w:rsid w:val="00F533D2"/>
    <w:rsid w:val="00F57647"/>
    <w:rsid w:val="00F60274"/>
    <w:rsid w:val="00F66C8A"/>
    <w:rsid w:val="00F77FB9"/>
    <w:rsid w:val="00FA4F52"/>
    <w:rsid w:val="00FB068F"/>
    <w:rsid w:val="00FD68D5"/>
    <w:rsid w:val="00FE69FC"/>
    <w:rsid w:val="00FF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9169E6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</w:latentStyles>
  <w:style w:type="paragraph" w:default="1" w:styleId="Normal">
    <w:name w:val="Normal"/>
    <w:qFormat/>
    <w:rsid w:val="00C0432E"/>
    <w:rPr>
      <w:rFonts w:ascii="Calibri" w:hAnsi="Calibri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D33D53"/>
    <w:pPr>
      <w:ind w:left="720"/>
      <w:contextualSpacing/>
    </w:pPr>
  </w:style>
  <w:style w:type="paragraph" w:customStyle="1" w:styleId="Default">
    <w:name w:val="Default"/>
    <w:rsid w:val="003673D9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7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91881\AppData\Local\Microsoft\Office\16.0\DTS\en-IN%7b4C733281-2B79-47C9-8CF8-338244CB587E%7d\%7b1EB3AE35-8744-42E2-9794-C41F4C5C584D%7dtf00546271_win32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A2B8CF2160C49F7AF171BF877D35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99A37-B90A-4A85-9365-88609A5835E4}"/>
      </w:docPartPr>
      <w:docPartBody>
        <w:p w:rsidR="00255B93" w:rsidRDefault="00255B93" w:rsidP="00255B93">
          <w:pPr>
            <w:pStyle w:val="3A2B8CF2160C49F7AF171BF877D358F2"/>
          </w:pPr>
          <w:r w:rsidRPr="00D5459D">
            <w:t>Profile</w:t>
          </w:r>
        </w:p>
      </w:docPartBody>
    </w:docPart>
    <w:docPart>
      <w:docPartPr>
        <w:name w:val="EEB21CC7628E4AAA99D484C700FE8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A9412-72D1-49F5-B5AE-F5C63A6A1869}"/>
      </w:docPartPr>
      <w:docPartBody>
        <w:p w:rsidR="00255B93" w:rsidRDefault="00255B93" w:rsidP="00255B93">
          <w:pPr>
            <w:pStyle w:val="EEB21CC7628E4AAA99D484C700FE88E4"/>
          </w:pPr>
          <w:r w:rsidRPr="00CB0055">
            <w:t>Contact</w:t>
          </w:r>
        </w:p>
      </w:docPartBody>
    </w:docPart>
    <w:docPart>
      <w:docPartPr>
        <w:name w:val="6D6E59E2EB644CD98D8546F871C66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89C2E-275E-4752-B46E-684A5B53D42D}"/>
      </w:docPartPr>
      <w:docPartBody>
        <w:p w:rsidR="00255B93" w:rsidRDefault="00255B93" w:rsidP="00255B93">
          <w:pPr>
            <w:pStyle w:val="6D6E59E2EB644CD98D8546F871C663CB"/>
          </w:pPr>
          <w:r w:rsidRPr="004D3011">
            <w:t>PHONE:</w:t>
          </w:r>
        </w:p>
      </w:docPartBody>
    </w:docPart>
    <w:docPart>
      <w:docPartPr>
        <w:name w:val="3E7A3CF67FE04E549FA0C9DACB0FB2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B0AF25-2FC3-41AF-ABE2-61C41A5E45F5}"/>
      </w:docPartPr>
      <w:docPartBody>
        <w:p w:rsidR="00255B93" w:rsidRDefault="00255B93" w:rsidP="00255B93">
          <w:pPr>
            <w:pStyle w:val="3E7A3CF67FE04E549FA0C9DACB0FB2F0"/>
          </w:pPr>
          <w:r w:rsidRPr="004D3011">
            <w:t>EMAIL:</w:t>
          </w:r>
        </w:p>
      </w:docPartBody>
    </w:docPart>
    <w:docPart>
      <w:docPartPr>
        <w:name w:val="318ECC068583445DB5D3EF646889B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08AFF1-00E6-49A8-851C-B2F37DA5547A}"/>
      </w:docPartPr>
      <w:docPartBody>
        <w:p w:rsidR="00255B93" w:rsidRDefault="00255B93" w:rsidP="00255B93">
          <w:pPr>
            <w:pStyle w:val="318ECC068583445DB5D3EF646889B2CC"/>
          </w:pPr>
          <w:r w:rsidRPr="00CB0055">
            <w:t>Hobbies</w:t>
          </w:r>
        </w:p>
      </w:docPartBody>
    </w:docPart>
    <w:docPart>
      <w:docPartPr>
        <w:name w:val="F913B479FAA440A491516A722D85F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C0771C-E04B-4FB8-8FEC-22D0510797C1}"/>
      </w:docPartPr>
      <w:docPartBody>
        <w:p w:rsidR="00255B93" w:rsidRDefault="00255B93" w:rsidP="00255B93">
          <w:pPr>
            <w:pStyle w:val="F913B479FAA440A491516A722D85FD82"/>
          </w:pPr>
          <w:r w:rsidRPr="00036450">
            <w:t>EDUCATION</w:t>
          </w:r>
        </w:p>
      </w:docPartBody>
    </w:docPart>
    <w:docPart>
      <w:docPartPr>
        <w:name w:val="5AF6B8AEABC14D90803379A38C9B1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04638-59A3-4648-A72F-21EDA446D85F}"/>
      </w:docPartPr>
      <w:docPartBody>
        <w:p w:rsidR="00255B93" w:rsidRDefault="00255B93" w:rsidP="00255B93">
          <w:pPr>
            <w:pStyle w:val="5AF6B8AEABC14D90803379A38C9B1ABE"/>
          </w:pPr>
          <w:r w:rsidRPr="00036450">
            <w:t>WORK EXPERIENCE</w:t>
          </w:r>
        </w:p>
      </w:docPartBody>
    </w:docPart>
    <w:docPart>
      <w:docPartPr>
        <w:name w:val="3B142DBA3239486999DDC9B9A35DF1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B18E3-3CCB-40F2-8A41-43340249D843}"/>
      </w:docPartPr>
      <w:docPartBody>
        <w:p w:rsidR="00255B93" w:rsidRDefault="00255B93" w:rsidP="00255B93">
          <w:pPr>
            <w:pStyle w:val="3B142DBA3239486999DDC9B9A35DF1C6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93"/>
    <w:rsid w:val="00100244"/>
    <w:rsid w:val="00255B93"/>
    <w:rsid w:val="009B1A8A"/>
    <w:rsid w:val="00C02F68"/>
    <w:rsid w:val="00E16939"/>
    <w:rsid w:val="00F0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255B93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5B93"/>
    <w:rPr>
      <w:color w:val="C45911" w:themeColor="accent2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55B93"/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paragraph" w:customStyle="1" w:styleId="3A2B8CF2160C49F7AF171BF877D358F2">
    <w:name w:val="3A2B8CF2160C49F7AF171BF877D358F2"/>
    <w:rsid w:val="00255B93"/>
  </w:style>
  <w:style w:type="paragraph" w:customStyle="1" w:styleId="EEB21CC7628E4AAA99D484C700FE88E4">
    <w:name w:val="EEB21CC7628E4AAA99D484C700FE88E4"/>
    <w:rsid w:val="00255B93"/>
  </w:style>
  <w:style w:type="paragraph" w:customStyle="1" w:styleId="6D6E59E2EB644CD98D8546F871C663CB">
    <w:name w:val="6D6E59E2EB644CD98D8546F871C663CB"/>
    <w:rsid w:val="00255B93"/>
  </w:style>
  <w:style w:type="paragraph" w:customStyle="1" w:styleId="3E7A3CF67FE04E549FA0C9DACB0FB2F0">
    <w:name w:val="3E7A3CF67FE04E549FA0C9DACB0FB2F0"/>
    <w:rsid w:val="00255B93"/>
  </w:style>
  <w:style w:type="paragraph" w:customStyle="1" w:styleId="318ECC068583445DB5D3EF646889B2CC">
    <w:name w:val="318ECC068583445DB5D3EF646889B2CC"/>
    <w:rsid w:val="00255B93"/>
  </w:style>
  <w:style w:type="paragraph" w:customStyle="1" w:styleId="F913B479FAA440A491516A722D85FD82">
    <w:name w:val="F913B479FAA440A491516A722D85FD82"/>
    <w:rsid w:val="00255B93"/>
  </w:style>
  <w:style w:type="paragraph" w:customStyle="1" w:styleId="5AF6B8AEABC14D90803379A38C9B1ABE">
    <w:name w:val="5AF6B8AEABC14D90803379A38C9B1ABE"/>
    <w:rsid w:val="00255B93"/>
  </w:style>
  <w:style w:type="paragraph" w:customStyle="1" w:styleId="3B142DBA3239486999DDC9B9A35DF1C6">
    <w:name w:val="3B142DBA3239486999DDC9B9A35DF1C6"/>
    <w:rsid w:val="00255B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EDEE1-83DA-4BC4-9A92-0F4F4CA36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{1EB3AE35-8744-42E2-9794-C41F4C5C584D}tf00546271_win32.dotx</Template>
  <TotalTime>0</TotalTime>
  <Pages>3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2025-02-07T13:11:00Z</dcterms:created>
  <dcterms:modified xsi:type="dcterms:W3CDTF">2025-02-07T16:12:00Z</dcterms:modified>
</cp:coreProperties>
</file>